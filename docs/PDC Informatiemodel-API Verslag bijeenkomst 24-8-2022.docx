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B6289" w14:textId="05FD4C29" w:rsidR="00B719D1" w:rsidRDefault="00DA3FD6" w:rsidP="000B291D">
      <w:pPr>
        <w:pStyle w:val="Kop1"/>
        <w:spacing w:before="0"/>
      </w:pPr>
      <w:r>
        <w:t xml:space="preserve">PDC </w:t>
      </w:r>
      <w:r w:rsidR="008E31B5">
        <w:t>I</w:t>
      </w:r>
      <w:r>
        <w:t>nformatiemodel</w:t>
      </w:r>
      <w:r w:rsidR="008E31B5">
        <w:t>-API</w:t>
      </w:r>
    </w:p>
    <w:p w14:paraId="07120A6E" w14:textId="437FF9D9" w:rsidR="00B9506A" w:rsidRDefault="00B9506A">
      <w:pPr>
        <w:spacing w:after="160" w:line="259" w:lineRule="auto"/>
      </w:pPr>
    </w:p>
    <w:p w14:paraId="1FA0C822" w14:textId="79840FD6" w:rsidR="00293231" w:rsidRDefault="00535507" w:rsidP="001A643F">
      <w:pPr>
        <w:pStyle w:val="Kop2"/>
      </w:pPr>
      <w:r>
        <w:t>Verslag o</w:t>
      </w:r>
      <w:r w:rsidR="00293231">
        <w:t xml:space="preserve">verleg </w:t>
      </w:r>
      <w:r w:rsidR="008E31B5">
        <w:t>24 augustus 2022</w:t>
      </w:r>
    </w:p>
    <w:p w14:paraId="31C5DEF7" w14:textId="77777777" w:rsidR="001A643F" w:rsidRDefault="001A643F" w:rsidP="001A643F">
      <w:pPr>
        <w:spacing w:line="259" w:lineRule="auto"/>
      </w:pPr>
    </w:p>
    <w:p w14:paraId="0A7DDCAE" w14:textId="17D06BD7" w:rsidR="001E559E" w:rsidRDefault="001E559E" w:rsidP="001A643F">
      <w:pPr>
        <w:spacing w:line="259" w:lineRule="auto"/>
      </w:pPr>
      <w:r>
        <w:t>Aanwezig</w:t>
      </w:r>
    </w:p>
    <w:p w14:paraId="634F0B1A" w14:textId="463D9CFC" w:rsidR="00CD56C0" w:rsidRDefault="00CD56C0" w:rsidP="001A643F">
      <w:pPr>
        <w:pStyle w:val="Lijstalinea"/>
        <w:numPr>
          <w:ilvl w:val="0"/>
          <w:numId w:val="10"/>
        </w:numPr>
        <w:spacing w:after="160" w:line="259" w:lineRule="auto"/>
      </w:pPr>
      <w:r>
        <w:t>Arjan Kloosterboer, VNG</w:t>
      </w:r>
    </w:p>
    <w:p w14:paraId="37781742" w14:textId="3A4E30FC" w:rsidR="001A643F" w:rsidRDefault="001A643F" w:rsidP="001A643F">
      <w:pPr>
        <w:pStyle w:val="Lijstalinea"/>
        <w:numPr>
          <w:ilvl w:val="0"/>
          <w:numId w:val="10"/>
        </w:numPr>
        <w:spacing w:after="160" w:line="259" w:lineRule="auto"/>
      </w:pPr>
      <w:r>
        <w:t>Ivo Hendriks, VNG</w:t>
      </w:r>
    </w:p>
    <w:p w14:paraId="64BA00B9" w14:textId="28B193C9" w:rsidR="002E2A73" w:rsidRDefault="002E2A73" w:rsidP="001A643F">
      <w:pPr>
        <w:pStyle w:val="Lijstalinea"/>
        <w:numPr>
          <w:ilvl w:val="0"/>
          <w:numId w:val="10"/>
        </w:numPr>
        <w:spacing w:after="160" w:line="259" w:lineRule="auto"/>
      </w:pPr>
      <w:r>
        <w:t>Jos van Kester, VNG</w:t>
      </w:r>
    </w:p>
    <w:p w14:paraId="41AD65D1" w14:textId="56D8AAC0" w:rsidR="0049105A" w:rsidRDefault="001A643F" w:rsidP="001A643F">
      <w:pPr>
        <w:pStyle w:val="Lijstalinea"/>
        <w:numPr>
          <w:ilvl w:val="0"/>
          <w:numId w:val="10"/>
        </w:numPr>
        <w:spacing w:after="160" w:line="259" w:lineRule="auto"/>
      </w:pPr>
      <w:r>
        <w:t xml:space="preserve">Joeri Bekker, </w:t>
      </w:r>
      <w:proofErr w:type="spellStart"/>
      <w:r>
        <w:t>Maykin</w:t>
      </w:r>
      <w:proofErr w:type="spellEnd"/>
    </w:p>
    <w:p w14:paraId="511B5F57" w14:textId="0C943650" w:rsidR="001A643F" w:rsidRDefault="001A643F" w:rsidP="001A643F">
      <w:pPr>
        <w:pStyle w:val="Lijstalinea"/>
        <w:numPr>
          <w:ilvl w:val="0"/>
          <w:numId w:val="10"/>
        </w:numPr>
        <w:spacing w:after="160" w:line="259" w:lineRule="auto"/>
      </w:pPr>
      <w:r>
        <w:t>Frank Mijnarends, Utrecht</w:t>
      </w:r>
    </w:p>
    <w:p w14:paraId="31A14AE3" w14:textId="625534FF" w:rsidR="009E0C71" w:rsidRDefault="009E0C71" w:rsidP="009E0C71">
      <w:pPr>
        <w:pStyle w:val="Lijstalinea"/>
        <w:numPr>
          <w:ilvl w:val="0"/>
          <w:numId w:val="10"/>
        </w:numPr>
        <w:spacing w:line="259" w:lineRule="auto"/>
      </w:pPr>
      <w:r>
        <w:t>Wouter Brui</w:t>
      </w:r>
      <w:r w:rsidR="00DF511E">
        <w:t>jning</w:t>
      </w:r>
      <w:r>
        <w:t>, Utrecht</w:t>
      </w:r>
    </w:p>
    <w:p w14:paraId="054A3247" w14:textId="79DF0E2C" w:rsidR="001A643F" w:rsidRDefault="001A643F" w:rsidP="001A643F">
      <w:pPr>
        <w:pStyle w:val="Lijstalinea"/>
        <w:numPr>
          <w:ilvl w:val="0"/>
          <w:numId w:val="10"/>
        </w:numPr>
        <w:spacing w:after="160" w:line="259" w:lineRule="auto"/>
      </w:pPr>
      <w:r>
        <w:t>Jan Verbeek, Den Haag</w:t>
      </w:r>
    </w:p>
    <w:p w14:paraId="7D2FB1A1" w14:textId="12ECF3AD" w:rsidR="00DF511E" w:rsidRDefault="00DF511E" w:rsidP="001A643F">
      <w:pPr>
        <w:pStyle w:val="Lijstalinea"/>
        <w:numPr>
          <w:ilvl w:val="0"/>
          <w:numId w:val="10"/>
        </w:numPr>
        <w:spacing w:after="160" w:line="259" w:lineRule="auto"/>
      </w:pPr>
      <w:r>
        <w:t xml:space="preserve">Vincent </w:t>
      </w:r>
      <w:r w:rsidR="00EC5E2D">
        <w:t>van Beek, Den Haag</w:t>
      </w:r>
    </w:p>
    <w:p w14:paraId="566AE112" w14:textId="7A376B0D" w:rsidR="001A643F" w:rsidRDefault="001A643F" w:rsidP="001A643F">
      <w:pPr>
        <w:pStyle w:val="Lijstalinea"/>
        <w:numPr>
          <w:ilvl w:val="0"/>
          <w:numId w:val="10"/>
        </w:numPr>
        <w:spacing w:after="160" w:line="259" w:lineRule="auto"/>
      </w:pPr>
      <w:r>
        <w:t>Holger Peters, Buren</w:t>
      </w:r>
    </w:p>
    <w:p w14:paraId="354236BD" w14:textId="708D71FE" w:rsidR="008124A9" w:rsidRDefault="008124A9" w:rsidP="008124A9">
      <w:pPr>
        <w:pStyle w:val="Lijstalinea"/>
        <w:numPr>
          <w:ilvl w:val="0"/>
          <w:numId w:val="10"/>
        </w:numPr>
        <w:spacing w:line="259" w:lineRule="auto"/>
      </w:pPr>
      <w:r>
        <w:t>Martijn Willemsen, DOWR (project KISS)</w:t>
      </w:r>
    </w:p>
    <w:p w14:paraId="4CD6222E" w14:textId="0AAE16E9" w:rsidR="008124A9" w:rsidRDefault="008124A9" w:rsidP="008124A9">
      <w:pPr>
        <w:pStyle w:val="Lijstalinea"/>
        <w:numPr>
          <w:ilvl w:val="0"/>
          <w:numId w:val="10"/>
        </w:numPr>
        <w:spacing w:line="259" w:lineRule="auto"/>
      </w:pPr>
      <w:r>
        <w:t xml:space="preserve">Hugo </w:t>
      </w:r>
      <w:r w:rsidR="009E0C71">
        <w:t>te</w:t>
      </w:r>
      <w:r>
        <w:t>r Does</w:t>
      </w:r>
      <w:r w:rsidR="009E0C71">
        <w:t>, Dimpact</w:t>
      </w:r>
    </w:p>
    <w:p w14:paraId="1851739D" w14:textId="0BDE8E05" w:rsidR="006C7D10" w:rsidRDefault="006C7D10" w:rsidP="001A643F">
      <w:pPr>
        <w:pStyle w:val="Lijstalinea"/>
        <w:numPr>
          <w:ilvl w:val="0"/>
          <w:numId w:val="10"/>
        </w:numPr>
        <w:spacing w:after="160" w:line="259" w:lineRule="auto"/>
      </w:pPr>
      <w:r>
        <w:t>Martin de Bijl</w:t>
      </w:r>
      <w:r w:rsidR="009E0C71">
        <w:t xml:space="preserve">, </w:t>
      </w:r>
      <w:r>
        <w:t>Dimpact</w:t>
      </w:r>
      <w:r w:rsidR="00535507">
        <w:t xml:space="preserve"> (voorzitter en notulist)</w:t>
      </w:r>
    </w:p>
    <w:p w14:paraId="2CB60282" w14:textId="47EE9AD8" w:rsidR="001A643F" w:rsidRDefault="002B0CAE" w:rsidP="000F0F4A">
      <w:pPr>
        <w:spacing w:line="259" w:lineRule="auto"/>
      </w:pPr>
      <w:r>
        <w:t>Afwezig</w:t>
      </w:r>
      <w:r w:rsidR="002E2A73">
        <w:t xml:space="preserve"> (met kennisgeving)</w:t>
      </w:r>
    </w:p>
    <w:p w14:paraId="445BD798" w14:textId="4B36EB56" w:rsidR="000F0F4A" w:rsidRDefault="000F0F4A" w:rsidP="000F0F4A">
      <w:pPr>
        <w:pStyle w:val="Lijstalinea"/>
        <w:numPr>
          <w:ilvl w:val="0"/>
          <w:numId w:val="15"/>
        </w:numPr>
        <w:spacing w:line="259" w:lineRule="auto"/>
      </w:pPr>
      <w:r>
        <w:t xml:space="preserve">Ruben van der Linde, </w:t>
      </w:r>
      <w:proofErr w:type="spellStart"/>
      <w:r>
        <w:t>Conduction</w:t>
      </w:r>
      <w:proofErr w:type="spellEnd"/>
    </w:p>
    <w:p w14:paraId="10FC3AC9" w14:textId="77777777" w:rsidR="008124A9" w:rsidRDefault="008124A9" w:rsidP="008124A9">
      <w:pPr>
        <w:pStyle w:val="Lijstalinea"/>
        <w:numPr>
          <w:ilvl w:val="0"/>
          <w:numId w:val="15"/>
        </w:numPr>
        <w:spacing w:line="259" w:lineRule="auto"/>
      </w:pPr>
      <w:r>
        <w:t>Michiel Verhoef, VNG</w:t>
      </w:r>
    </w:p>
    <w:p w14:paraId="0C3DBB59" w14:textId="77777777" w:rsidR="009E0C71" w:rsidRDefault="009E0C71" w:rsidP="009E0C71">
      <w:pPr>
        <w:pStyle w:val="Lijstalinea"/>
        <w:numPr>
          <w:ilvl w:val="0"/>
          <w:numId w:val="15"/>
        </w:numPr>
        <w:spacing w:after="160" w:line="259" w:lineRule="auto"/>
      </w:pPr>
      <w:r>
        <w:t>Mark Backer, VNG (SDG)</w:t>
      </w:r>
    </w:p>
    <w:p w14:paraId="0654715B" w14:textId="77777777" w:rsidR="009E0C71" w:rsidRDefault="009E0C71" w:rsidP="009E0C71">
      <w:pPr>
        <w:pStyle w:val="Lijstalinea"/>
        <w:numPr>
          <w:ilvl w:val="0"/>
          <w:numId w:val="15"/>
        </w:numPr>
        <w:spacing w:after="160" w:line="259" w:lineRule="auto"/>
      </w:pPr>
      <w:r>
        <w:t xml:space="preserve">Joost Broumels, Dimpact (project </w:t>
      </w:r>
      <w:proofErr w:type="spellStart"/>
      <w:r>
        <w:t>OpenInwonerPlatform</w:t>
      </w:r>
      <w:proofErr w:type="spellEnd"/>
      <w:r>
        <w:t>)</w:t>
      </w:r>
    </w:p>
    <w:p w14:paraId="5034B478" w14:textId="77777777" w:rsidR="008124A9" w:rsidRDefault="008124A9" w:rsidP="002E2A73">
      <w:pPr>
        <w:pStyle w:val="Lijstalinea"/>
        <w:spacing w:line="259" w:lineRule="auto"/>
        <w:ind w:left="360"/>
      </w:pPr>
    </w:p>
    <w:p w14:paraId="343ED6A6" w14:textId="77777777" w:rsidR="000F0F4A" w:rsidRDefault="000F0F4A" w:rsidP="000F0F4A">
      <w:pPr>
        <w:pStyle w:val="Lijstalinea"/>
        <w:spacing w:line="259" w:lineRule="auto"/>
        <w:ind w:left="360"/>
      </w:pPr>
    </w:p>
    <w:p w14:paraId="434D670E" w14:textId="77777777" w:rsidR="006C7D10" w:rsidRDefault="006C7D10">
      <w:pPr>
        <w:pStyle w:val="Kop2"/>
        <w:numPr>
          <w:ilvl w:val="0"/>
          <w:numId w:val="9"/>
        </w:numPr>
      </w:pPr>
      <w:r>
        <w:t>Intro</w:t>
      </w:r>
    </w:p>
    <w:p w14:paraId="7B1BD1CE" w14:textId="77777777" w:rsidR="00A610CD" w:rsidRDefault="00A610CD" w:rsidP="00EF057C">
      <w:pPr>
        <w:pStyle w:val="xmsonormal"/>
      </w:pPr>
    </w:p>
    <w:p w14:paraId="0E51950D" w14:textId="36B7681C" w:rsidR="00A610CD" w:rsidRDefault="00A610CD" w:rsidP="00A610CD">
      <w:pPr>
        <w:pStyle w:val="Kop3"/>
      </w:pPr>
      <w:r>
        <w:t>Doel en ambitie</w:t>
      </w:r>
      <w:r w:rsidR="00C62B21">
        <w:t>: de start</w:t>
      </w:r>
    </w:p>
    <w:p w14:paraId="04E76275" w14:textId="4F8FEE87" w:rsidR="00EF057C" w:rsidRDefault="00EF057C" w:rsidP="00EF057C">
      <w:pPr>
        <w:pStyle w:val="xmsonormal"/>
      </w:pPr>
      <w:r>
        <w:t xml:space="preserve">We (= gemeenten Den Haag, </w:t>
      </w:r>
      <w:r w:rsidR="00194CCF">
        <w:t xml:space="preserve">Utrecht, </w:t>
      </w:r>
      <w:r>
        <w:t xml:space="preserve">Buren en Dimpact) hebben een actuele behoefte om een PDC-component te realiseren. </w:t>
      </w:r>
      <w:r w:rsidR="006C1F31">
        <w:t xml:space="preserve">Het idee was om </w:t>
      </w:r>
      <w:r w:rsidR="00AF04E7">
        <w:t xml:space="preserve">één samenhangend </w:t>
      </w:r>
      <w:r>
        <w:t>PDC-informatiemodel op</w:t>
      </w:r>
      <w:r w:rsidR="00194CCF">
        <w:t xml:space="preserve"> te </w:t>
      </w:r>
      <w:r>
        <w:t xml:space="preserve">stellen. We </w:t>
      </w:r>
      <w:r w:rsidR="009D127C">
        <w:t>hebben</w:t>
      </w:r>
      <w:r>
        <w:t xml:space="preserve"> daartoe diverse ontwikkelingen bij elkaar</w:t>
      </w:r>
      <w:r w:rsidR="006C3472">
        <w:t xml:space="preserve"> gebracht.</w:t>
      </w:r>
      <w:r>
        <w:t xml:space="preserve"> Denk aan SDG-</w:t>
      </w:r>
      <w:r w:rsidR="006C3472">
        <w:t>informatiemodel</w:t>
      </w:r>
      <w:r>
        <w:t xml:space="preserve">, </w:t>
      </w:r>
      <w:r w:rsidR="00194CCF">
        <w:t xml:space="preserve">Conceptueel informatiemodel </w:t>
      </w:r>
      <w:proofErr w:type="spellStart"/>
      <w:r w:rsidR="00194CCF">
        <w:t>CimPDC</w:t>
      </w:r>
      <w:proofErr w:type="spellEnd"/>
      <w:r w:rsidR="00194CCF">
        <w:t xml:space="preserve"> versie 0.7, </w:t>
      </w:r>
      <w:r>
        <w:t>Open PDC (van Open Webconcept), aanvullende attributen (opgesteld door Den Haag), PDC van Open Online (</w:t>
      </w:r>
      <w:proofErr w:type="spellStart"/>
      <w:r>
        <w:t>Drupal</w:t>
      </w:r>
      <w:proofErr w:type="spellEnd"/>
      <w:r>
        <w:t xml:space="preserve"> CMS van Dimpact)</w:t>
      </w:r>
      <w:r w:rsidR="00B25A27">
        <w:t xml:space="preserve"> en behoeften vanuit </w:t>
      </w:r>
      <w:r w:rsidR="006D681A">
        <w:t>Dimpactprojecten KISS en OIP</w:t>
      </w:r>
      <w:r>
        <w:t xml:space="preserve">. Ook leveranciers </w:t>
      </w:r>
      <w:proofErr w:type="spellStart"/>
      <w:r>
        <w:t>Maykin</w:t>
      </w:r>
      <w:proofErr w:type="spellEnd"/>
      <w:r>
        <w:t xml:space="preserve">, </w:t>
      </w:r>
      <w:proofErr w:type="spellStart"/>
      <w:r>
        <w:t>Conduction</w:t>
      </w:r>
      <w:proofErr w:type="spellEnd"/>
      <w:r>
        <w:t xml:space="preserve"> en Yard participeren.</w:t>
      </w:r>
    </w:p>
    <w:p w14:paraId="5FBE9140" w14:textId="5ABCEEC6" w:rsidR="003A6D8F" w:rsidRDefault="003A6D8F" w:rsidP="00EF057C">
      <w:pPr>
        <w:pStyle w:val="xmsonormal"/>
      </w:pPr>
      <w:r>
        <w:t xml:space="preserve">Het idee was </w:t>
      </w:r>
      <w:r w:rsidR="00D8186F">
        <w:t xml:space="preserve">om de realisatie van </w:t>
      </w:r>
      <w:r w:rsidR="006E6299">
        <w:t>een</w:t>
      </w:r>
      <w:r w:rsidR="00D8186F">
        <w:t xml:space="preserve"> </w:t>
      </w:r>
      <w:r w:rsidR="006E6299">
        <w:t>PDC-</w:t>
      </w:r>
      <w:r w:rsidR="00D8186F">
        <w:t xml:space="preserve">standaard en </w:t>
      </w:r>
      <w:r w:rsidR="007F0A5F">
        <w:t>wat we nodig hebben in de praktijk</w:t>
      </w:r>
      <w:r w:rsidR="004151BD">
        <w:t xml:space="preserve"> </w:t>
      </w:r>
      <w:r w:rsidR="000C3C97">
        <w:t xml:space="preserve">c.q. </w:t>
      </w:r>
      <w:r w:rsidR="008D7D76">
        <w:t xml:space="preserve">de </w:t>
      </w:r>
      <w:r w:rsidR="000C3C97">
        <w:t xml:space="preserve">realisatie van </w:t>
      </w:r>
      <w:r w:rsidR="004151BD">
        <w:t>implementeerbare oplossin</w:t>
      </w:r>
      <w:r w:rsidR="005C1A15">
        <w:t>g(en)</w:t>
      </w:r>
      <w:r w:rsidR="002A7243">
        <w:t xml:space="preserve"> in samenhang op te pakken</w:t>
      </w:r>
      <w:r w:rsidR="008D7D76">
        <w:t>.</w:t>
      </w:r>
    </w:p>
    <w:p w14:paraId="30A77400" w14:textId="44A1F76E" w:rsidR="00B64D0E" w:rsidRDefault="00B64D0E" w:rsidP="00EF057C">
      <w:pPr>
        <w:pStyle w:val="xmsonormal"/>
      </w:pPr>
    </w:p>
    <w:p w14:paraId="120C7AB1" w14:textId="09549E77" w:rsidR="00C62B21" w:rsidRDefault="00C62B21" w:rsidP="00C62B21">
      <w:pPr>
        <w:pStyle w:val="Kop3"/>
      </w:pPr>
      <w:r>
        <w:t>Doel en ambitie: bijgesteld</w:t>
      </w:r>
      <w:r w:rsidR="00C61541">
        <w:t xml:space="preserve"> beeld</w:t>
      </w:r>
    </w:p>
    <w:p w14:paraId="08FE8D62" w14:textId="3B313992" w:rsidR="00AD1DCE" w:rsidRDefault="008E2860" w:rsidP="00AD1DCE">
      <w:pPr>
        <w:pStyle w:val="xmsonormal"/>
      </w:pPr>
      <w:r>
        <w:t>In het o</w:t>
      </w:r>
      <w:r w:rsidR="00B64D0E">
        <w:t>verleg op 13 juli</w:t>
      </w:r>
      <w:r>
        <w:t xml:space="preserve"> </w:t>
      </w:r>
      <w:r w:rsidR="00E84509">
        <w:t xml:space="preserve">jl. </w:t>
      </w:r>
      <w:r w:rsidR="003D34EF">
        <w:t>concludeerden we</w:t>
      </w:r>
      <w:r w:rsidR="00321C8A">
        <w:t xml:space="preserve"> dat het streven naar één omvattend informatiemodel</w:t>
      </w:r>
      <w:r w:rsidR="008450F8">
        <w:t xml:space="preserve"> niet praktisch was. </w:t>
      </w:r>
      <w:r w:rsidR="00AD1DCE">
        <w:t xml:space="preserve">We </w:t>
      </w:r>
      <w:r w:rsidR="00DC4526">
        <w:t xml:space="preserve">hebben gekozen </w:t>
      </w:r>
      <w:r w:rsidR="00AD1DCE">
        <w:t>voor een kernmodel en aanvullend daarop een aantal uitbreidingen.</w:t>
      </w:r>
    </w:p>
    <w:p w14:paraId="79789D69" w14:textId="77777777" w:rsidR="00D04A66" w:rsidRDefault="00D04A66" w:rsidP="00B91DE4">
      <w:pPr>
        <w:pStyle w:val="Kop3"/>
        <w:rPr>
          <w:sz w:val="24"/>
        </w:rPr>
      </w:pPr>
    </w:p>
    <w:p w14:paraId="36E85904" w14:textId="75535C28" w:rsidR="00AD1DCE" w:rsidRPr="00B91DE4" w:rsidRDefault="00AD1DCE" w:rsidP="00B91DE4">
      <w:pPr>
        <w:pStyle w:val="Kop3"/>
        <w:rPr>
          <w:sz w:val="24"/>
        </w:rPr>
      </w:pPr>
      <w:r w:rsidRPr="00B91DE4">
        <w:rPr>
          <w:sz w:val="24"/>
        </w:rPr>
        <w:t>Kern</w:t>
      </w:r>
      <w:r w:rsidR="00A050A3">
        <w:rPr>
          <w:sz w:val="24"/>
        </w:rPr>
        <w:t xml:space="preserve"> informatiemodel</w:t>
      </w:r>
    </w:p>
    <w:p w14:paraId="2E98E935" w14:textId="18C0B999" w:rsidR="00A12DBD" w:rsidRDefault="00A12DBD" w:rsidP="00A12DBD">
      <w:pPr>
        <w:pStyle w:val="xmsonormal"/>
      </w:pPr>
      <w:r>
        <w:t>We z</w:t>
      </w:r>
      <w:r w:rsidR="009236FF">
        <w:t xml:space="preserve">agen </w:t>
      </w:r>
      <w:r w:rsidR="002C0585">
        <w:t>het</w:t>
      </w:r>
      <w:r>
        <w:t xml:space="preserve"> informatiemodel van Single Digital Gateway (SDG) </w:t>
      </w:r>
      <w:r w:rsidR="002C0585">
        <w:t>als een mooie basis</w:t>
      </w:r>
      <w:r w:rsidR="001D74AA">
        <w:t>.</w:t>
      </w:r>
      <w:r>
        <w:t xml:space="preserve"> Met </w:t>
      </w:r>
      <w:r w:rsidR="001D74AA">
        <w:t>het kern</w:t>
      </w:r>
      <w:r>
        <w:t>model en de API kunnen we het publiceren van informatie over gemeentelijke producten en diensten voor inwoners en ondernemers ondersteunen.</w:t>
      </w:r>
      <w:r w:rsidR="001D74AA">
        <w:t xml:space="preserve"> Het gaat om </w:t>
      </w:r>
      <w:r w:rsidR="0010497D">
        <w:t xml:space="preserve">het </w:t>
      </w:r>
      <w:r>
        <w:t xml:space="preserve">publiceren op gemeentelijke websites en naar landelijke portalen en via die portalen naar </w:t>
      </w:r>
      <w:proofErr w:type="spellStart"/>
      <w:r>
        <w:t>YourEuropa</w:t>
      </w:r>
      <w:proofErr w:type="spellEnd"/>
      <w:r>
        <w:t xml:space="preserve">. </w:t>
      </w:r>
      <w:r w:rsidR="00D414AD">
        <w:t xml:space="preserve">We voldoen </w:t>
      </w:r>
      <w:r w:rsidR="00FA3A6C">
        <w:t xml:space="preserve">aan </w:t>
      </w:r>
      <w:r w:rsidR="00A430A2">
        <w:t>verordeningen</w:t>
      </w:r>
      <w:r w:rsidR="00FA3A6C">
        <w:t xml:space="preserve"> en standaarden</w:t>
      </w:r>
      <w:r w:rsidR="005B3172">
        <w:t xml:space="preserve">, zoals </w:t>
      </w:r>
      <w:hyperlink r:id="rId11" w:history="1">
        <w:r w:rsidR="005B3172" w:rsidRPr="008767C1">
          <w:rPr>
            <w:rStyle w:val="Hyperlink"/>
          </w:rPr>
          <w:t>SDG</w:t>
        </w:r>
      </w:hyperlink>
      <w:r w:rsidR="005B3172">
        <w:t xml:space="preserve"> en </w:t>
      </w:r>
      <w:hyperlink r:id="rId12" w:history="1">
        <w:r w:rsidRPr="002B4444">
          <w:rPr>
            <w:rStyle w:val="Hyperlink"/>
          </w:rPr>
          <w:t>Samenwerkende Catalogi</w:t>
        </w:r>
      </w:hyperlink>
    </w:p>
    <w:p w14:paraId="79DFCBD3" w14:textId="3B3752B9" w:rsidR="000816EB" w:rsidRDefault="000816EB" w:rsidP="00EF057C">
      <w:pPr>
        <w:pStyle w:val="xmsonormal"/>
      </w:pPr>
    </w:p>
    <w:p w14:paraId="3E4D08A1" w14:textId="05521A86" w:rsidR="001E0A84" w:rsidRPr="00DE15EE" w:rsidRDefault="00F6323A" w:rsidP="00DE15EE">
      <w:pPr>
        <w:pStyle w:val="Kop3"/>
        <w:rPr>
          <w:sz w:val="24"/>
        </w:rPr>
      </w:pPr>
      <w:r w:rsidRPr="00DE15EE">
        <w:rPr>
          <w:sz w:val="24"/>
        </w:rPr>
        <w:t>Uitbreidingen</w:t>
      </w:r>
      <w:r w:rsidR="000D1229" w:rsidRPr="00DE15EE">
        <w:rPr>
          <w:sz w:val="24"/>
        </w:rPr>
        <w:t>/ e</w:t>
      </w:r>
      <w:r w:rsidRPr="00DE15EE">
        <w:rPr>
          <w:sz w:val="24"/>
        </w:rPr>
        <w:t>xtensies</w:t>
      </w:r>
    </w:p>
    <w:p w14:paraId="212E6020" w14:textId="0E4FE5F1" w:rsidR="00605689" w:rsidRDefault="000D1229" w:rsidP="00EF057C">
      <w:pPr>
        <w:pStyle w:val="xmsonormal"/>
      </w:pPr>
      <w:r>
        <w:t xml:space="preserve">Naast het </w:t>
      </w:r>
      <w:r w:rsidR="00777806">
        <w:t>publiceren van informatie over gemeentelijke producten en diensten op de gemeentelijke website zijn er ook andere toepassingen, doelgroepen, kanalen</w:t>
      </w:r>
      <w:r w:rsidR="00F120B2">
        <w:t xml:space="preserve">. Voor die toepassingen </w:t>
      </w:r>
      <w:r w:rsidR="00555B5D">
        <w:t>is het gewenst om aan</w:t>
      </w:r>
      <w:r w:rsidR="00F120B2">
        <w:t xml:space="preserve">vullende (gestructureerde) gegevens </w:t>
      </w:r>
      <w:r w:rsidR="00555B5D">
        <w:t>op te nemen.</w:t>
      </w:r>
      <w:r w:rsidR="00E62765">
        <w:t xml:space="preserve"> We doen dit in de vorm van aparte extensies</w:t>
      </w:r>
      <w:r w:rsidR="000913DF">
        <w:t>.</w:t>
      </w:r>
    </w:p>
    <w:p w14:paraId="2A35168F" w14:textId="77777777" w:rsidR="00EA0661" w:rsidRDefault="00EA0661" w:rsidP="00EF057C">
      <w:pPr>
        <w:pStyle w:val="xmsonormal"/>
      </w:pPr>
    </w:p>
    <w:p w14:paraId="371B961F" w14:textId="77777777" w:rsidR="00555B5D" w:rsidRDefault="00555B5D" w:rsidP="00EF057C">
      <w:pPr>
        <w:pStyle w:val="xmsonormal"/>
      </w:pPr>
    </w:p>
    <w:p w14:paraId="6799330B" w14:textId="3A9B3891" w:rsidR="00447056" w:rsidRDefault="001D57ED" w:rsidP="006817E2">
      <w:pPr>
        <w:pStyle w:val="Kop2"/>
        <w:numPr>
          <w:ilvl w:val="0"/>
          <w:numId w:val="9"/>
        </w:numPr>
      </w:pPr>
      <w:r>
        <w:t>Verslag van 24 augustus</w:t>
      </w:r>
    </w:p>
    <w:p w14:paraId="2E64F3C3" w14:textId="71E84346" w:rsidR="0004383F" w:rsidRDefault="0004383F" w:rsidP="0004383F"/>
    <w:p w14:paraId="7669C08C" w14:textId="4507B06B" w:rsidR="0004383F" w:rsidRDefault="0004383F" w:rsidP="006817E2">
      <w:pPr>
        <w:pStyle w:val="Kop3"/>
      </w:pPr>
      <w:r>
        <w:t>Standaardisatie</w:t>
      </w:r>
    </w:p>
    <w:p w14:paraId="7EF03786" w14:textId="2ACB97A1" w:rsidR="00F53094" w:rsidRDefault="00E822DD" w:rsidP="0004383F">
      <w:r>
        <w:t xml:space="preserve">Het formele </w:t>
      </w:r>
      <w:r w:rsidR="00DF42B6">
        <w:t>proces</w:t>
      </w:r>
      <w:r w:rsidR="00031B7B">
        <w:t xml:space="preserve">, om </w:t>
      </w:r>
      <w:r>
        <w:t xml:space="preserve">het </w:t>
      </w:r>
      <w:r w:rsidR="00031B7B">
        <w:t>standaard Informatie</w:t>
      </w:r>
      <w:r>
        <w:t>model</w:t>
      </w:r>
      <w:r w:rsidR="00031B7B">
        <w:t xml:space="preserve"> </w:t>
      </w:r>
      <w:r>
        <w:t>incl.</w:t>
      </w:r>
      <w:r w:rsidR="00031B7B">
        <w:t xml:space="preserve"> API </w:t>
      </w:r>
      <w:r>
        <w:t xml:space="preserve">voor de PDC </w:t>
      </w:r>
      <w:r w:rsidR="00031B7B">
        <w:t>vast te stellen neemt geruime (door</w:t>
      </w:r>
      <w:r>
        <w:t>loop</w:t>
      </w:r>
      <w:r w:rsidR="00031B7B">
        <w:t>)tijd in beslag</w:t>
      </w:r>
      <w:r w:rsidR="00515D6A">
        <w:t>. Dit jaar is daarvoor bij de VNG geen ruimte</w:t>
      </w:r>
      <w:r w:rsidR="00CA64FF">
        <w:t xml:space="preserve">. </w:t>
      </w:r>
      <w:r w:rsidR="008F7FF9">
        <w:t xml:space="preserve">Het kan </w:t>
      </w:r>
      <w:r w:rsidR="00F96F1F">
        <w:t xml:space="preserve">evt. opgenomen worden in de planning van 2023. </w:t>
      </w:r>
      <w:r w:rsidR="00A505FB">
        <w:t>VNG realiseer zich dat de initiatiefnemers (en ander</w:t>
      </w:r>
      <w:r w:rsidR="00767A7B">
        <w:t>e</w:t>
      </w:r>
      <w:r w:rsidR="00A505FB">
        <w:t xml:space="preserve"> gemeenten) </w:t>
      </w:r>
      <w:r w:rsidR="00767A7B">
        <w:t>stappen willen zetten en daarbij een koers</w:t>
      </w:r>
      <w:r w:rsidR="00B3717C">
        <w:t>/</w:t>
      </w:r>
      <w:r w:rsidR="002A1F85">
        <w:t xml:space="preserve">houvast </w:t>
      </w:r>
      <w:r w:rsidR="00B3717C">
        <w:t>nodig is</w:t>
      </w:r>
      <w:r w:rsidR="002A1F85">
        <w:t xml:space="preserve">. Het voorstel </w:t>
      </w:r>
      <w:r w:rsidR="00B3717C">
        <w:t xml:space="preserve">is </w:t>
      </w:r>
      <w:r w:rsidR="002A1F85">
        <w:t xml:space="preserve">om dat houvast te geven in de vorm van een </w:t>
      </w:r>
      <w:r w:rsidR="002A1F85" w:rsidRPr="006D2997">
        <w:rPr>
          <w:b/>
          <w:bCs/>
        </w:rPr>
        <w:t>adviesmodel</w:t>
      </w:r>
      <w:r w:rsidR="006817E2" w:rsidRPr="006D2997">
        <w:rPr>
          <w:b/>
          <w:bCs/>
        </w:rPr>
        <w:t>.</w:t>
      </w:r>
    </w:p>
    <w:p w14:paraId="5F84C2E5" w14:textId="5B10354F" w:rsidR="00E4367A" w:rsidRDefault="00E4367A" w:rsidP="0004383F"/>
    <w:p w14:paraId="17D9F8F5" w14:textId="0D56E347" w:rsidR="00DC5ED5" w:rsidRDefault="00DC5ED5" w:rsidP="00511994">
      <w:pPr>
        <w:pStyle w:val="Kop3"/>
      </w:pPr>
      <w:r>
        <w:t>Uitgangspunten</w:t>
      </w:r>
      <w:r w:rsidR="006D2997">
        <w:t xml:space="preserve"> </w:t>
      </w:r>
      <w:r w:rsidR="00352E50">
        <w:t>PDC kern informatie</w:t>
      </w:r>
      <w:r w:rsidR="006D2997">
        <w:t>model</w:t>
      </w:r>
    </w:p>
    <w:p w14:paraId="6CF955D1" w14:textId="68531BD1" w:rsidR="00511994" w:rsidRDefault="00511994" w:rsidP="00511994">
      <w:pPr>
        <w:pStyle w:val="Lijstalinea"/>
        <w:numPr>
          <w:ilvl w:val="0"/>
          <w:numId w:val="20"/>
        </w:numPr>
        <w:spacing w:after="160" w:line="259" w:lineRule="auto"/>
      </w:pPr>
      <w:r>
        <w:t xml:space="preserve">Het PDC Informatiemodel bevat voornamelijk de productbeschrijvingen die informatief bedoeld zijn </w:t>
      </w:r>
      <w:r w:rsidR="00FE44D4">
        <w:t>voor inwoners</w:t>
      </w:r>
      <w:r>
        <w:t xml:space="preserve"> en/of ondernemers</w:t>
      </w:r>
      <w:r w:rsidR="00FD2BA4">
        <w:t xml:space="preserve">. De informatie wordt gepubliceerd </w:t>
      </w:r>
      <w:r w:rsidR="00065764">
        <w:t>op de</w:t>
      </w:r>
      <w:r>
        <w:t xml:space="preserve"> gemeentelijke website.</w:t>
      </w:r>
      <w:r>
        <w:br/>
        <w:t xml:space="preserve">Rationale: </w:t>
      </w:r>
      <w:r w:rsidR="000D201A">
        <w:t>De</w:t>
      </w:r>
      <w:r>
        <w:t xml:space="preserve"> PDC is in de praktijk opgenomen in bestaande </w:t>
      </w:r>
      <w:r w:rsidR="00352E50">
        <w:t>c</w:t>
      </w:r>
      <w:r w:rsidR="00E738CC">
        <w:t>ontentma</w:t>
      </w:r>
      <w:r w:rsidR="00E432DC">
        <w:t>nagementsystemen (CMS)</w:t>
      </w:r>
      <w:r>
        <w:t xml:space="preserve"> bij gemeenten als zijnde pagina’s, met als hoofddoel de </w:t>
      </w:r>
      <w:r w:rsidR="00E432DC">
        <w:t>inwoners</w:t>
      </w:r>
      <w:r>
        <w:t xml:space="preserve"> en/of ondernemers te informeren en te leiden naar het “aanvraagformulier”. </w:t>
      </w:r>
      <w:r w:rsidR="004D2FA5">
        <w:t xml:space="preserve">Gemeentelijke </w:t>
      </w:r>
      <w:r w:rsidR="003C1C4B">
        <w:t xml:space="preserve">(web)redacteuren </w:t>
      </w:r>
      <w:r w:rsidR="009452F2">
        <w:t xml:space="preserve">beheren de PDC-content. </w:t>
      </w:r>
    </w:p>
    <w:p w14:paraId="7953B61E" w14:textId="1F035241" w:rsidR="00E738CC" w:rsidRDefault="00333A35" w:rsidP="00511994">
      <w:pPr>
        <w:pStyle w:val="Lijstalinea"/>
        <w:numPr>
          <w:ilvl w:val="0"/>
          <w:numId w:val="20"/>
        </w:numPr>
        <w:spacing w:after="160" w:line="259" w:lineRule="auto"/>
      </w:pPr>
      <w:r>
        <w:t xml:space="preserve">De twee bestaande informatiemodellen </w:t>
      </w:r>
      <w:r w:rsidR="00BE7645">
        <w:t>(SDG-informatiemodel</w:t>
      </w:r>
      <w:r w:rsidR="006E5441">
        <w:t xml:space="preserve"> versie 1.6</w:t>
      </w:r>
      <w:r w:rsidR="00BE7645">
        <w:t xml:space="preserve">, Conceptueel informatiemodel </w:t>
      </w:r>
      <w:proofErr w:type="spellStart"/>
      <w:r w:rsidR="00BE7645">
        <w:t>CimPDC</w:t>
      </w:r>
      <w:proofErr w:type="spellEnd"/>
      <w:r w:rsidR="00BE7645">
        <w:t xml:space="preserve"> versie 0.7) </w:t>
      </w:r>
      <w:r w:rsidR="003175F0">
        <w:t xml:space="preserve">vormen basis voor </w:t>
      </w:r>
      <w:r w:rsidR="00FD0265">
        <w:t>h</w:t>
      </w:r>
      <w:r w:rsidR="00511994">
        <w:t xml:space="preserve">et PDC </w:t>
      </w:r>
      <w:r w:rsidR="00052B69">
        <w:t xml:space="preserve">kern </w:t>
      </w:r>
      <w:r w:rsidR="00DC2107">
        <w:t>i</w:t>
      </w:r>
      <w:r w:rsidR="007A3360">
        <w:t>nformatiemodel</w:t>
      </w:r>
      <w:r w:rsidR="00E738CC">
        <w:t>.</w:t>
      </w:r>
      <w:r w:rsidR="00E14397">
        <w:t xml:space="preserve"> </w:t>
      </w:r>
      <w:r w:rsidR="00511994">
        <w:br/>
        <w:t xml:space="preserve">Rationale: </w:t>
      </w:r>
      <w:r w:rsidR="00743D25">
        <w:t xml:space="preserve">Deze modellen </w:t>
      </w:r>
      <w:r w:rsidR="005C4329">
        <w:t xml:space="preserve">zijn </w:t>
      </w:r>
      <w:r w:rsidR="00CA506F">
        <w:t>g</w:t>
      </w:r>
      <w:r w:rsidR="005C4329">
        <w:t>e</w:t>
      </w:r>
      <w:r w:rsidR="00CA506F">
        <w:t>richt op de onder 1 beschreven toepassing</w:t>
      </w:r>
      <w:r w:rsidR="007E723A">
        <w:t xml:space="preserve">. Het SDG informatiemodel </w:t>
      </w:r>
      <w:r w:rsidR="00FF4462">
        <w:t xml:space="preserve">wordt </w:t>
      </w:r>
      <w:r w:rsidR="007E723A">
        <w:t xml:space="preserve">reeds in productie </w:t>
      </w:r>
      <w:r w:rsidR="00E738CC">
        <w:t>gebruikt door de VNG en IPO.</w:t>
      </w:r>
    </w:p>
    <w:p w14:paraId="174D421A" w14:textId="4CF474A0" w:rsidR="006D2997" w:rsidRDefault="006D2997" w:rsidP="006D2997">
      <w:pPr>
        <w:pStyle w:val="Kop3"/>
      </w:pPr>
      <w:r>
        <w:t>Extensies</w:t>
      </w:r>
      <w:r w:rsidR="00AE2403">
        <w:t xml:space="preserve"> op het PDC kern informatiemodel</w:t>
      </w:r>
    </w:p>
    <w:p w14:paraId="7B46CC9A" w14:textId="6593D0BF" w:rsidR="006D2997" w:rsidRDefault="006D2997" w:rsidP="006D2997">
      <w:r>
        <w:t>Het kern</w:t>
      </w:r>
      <w:r w:rsidR="005A2126">
        <w:t xml:space="preserve"> informatie</w:t>
      </w:r>
      <w:r>
        <w:t>model is toepassingsvrij of anders gesteld het kernmodel is gericht op het publiceren van productinformatie op de gemeentelijke website. De informatie kan ook op andere plaatsen/ toepassingen gebruikt worden. In zoverre heeft het een algemeen karakter.</w:t>
      </w:r>
    </w:p>
    <w:p w14:paraId="66241758" w14:textId="77777777" w:rsidR="006D2997" w:rsidRDefault="006D2997" w:rsidP="006D2997"/>
    <w:p w14:paraId="11A07E49" w14:textId="433100C8" w:rsidR="006D2997" w:rsidRDefault="006D2997" w:rsidP="006D2997">
      <w:r>
        <w:t>Een extensie is gericht op een specifieke toepassing. Het betreft een set van (bij voorkeur</w:t>
      </w:r>
      <w:r w:rsidR="00E55E8C">
        <w:t xml:space="preserve">) </w:t>
      </w:r>
      <w:r>
        <w:t xml:space="preserve">gestructureerde gegevens, attributen. </w:t>
      </w:r>
    </w:p>
    <w:p w14:paraId="6E309393" w14:textId="77777777" w:rsidR="00DC5ED5" w:rsidRDefault="00DC5ED5" w:rsidP="0004383F"/>
    <w:p w14:paraId="26C40E21" w14:textId="77777777" w:rsidR="006C4B04" w:rsidRDefault="006C4B04">
      <w:pPr>
        <w:spacing w:after="160" w:line="259" w:lineRule="auto"/>
        <w:rPr>
          <w:rFonts w:ascii="Asap" w:eastAsiaTheme="majorEastAsia" w:hAnsi="Asap" w:cstheme="majorBidi"/>
          <w:b/>
          <w:i/>
          <w:color w:val="00AAD5"/>
          <w:sz w:val="28"/>
          <w:szCs w:val="24"/>
        </w:rPr>
      </w:pPr>
      <w:r>
        <w:br w:type="page"/>
      </w:r>
    </w:p>
    <w:p w14:paraId="5343C81B" w14:textId="0F9D75FC" w:rsidR="00341B06" w:rsidRDefault="00AC0BEF" w:rsidP="000E0165">
      <w:pPr>
        <w:pStyle w:val="Kop3"/>
      </w:pPr>
      <w:r>
        <w:lastRenderedPageBreak/>
        <w:t>Voorbeelden van extensies</w:t>
      </w:r>
    </w:p>
    <w:p w14:paraId="254A0362" w14:textId="77777777" w:rsidR="00DC2107" w:rsidRDefault="00DC2107" w:rsidP="006C4B04">
      <w:pPr>
        <w:pStyle w:val="Kop4"/>
      </w:pPr>
    </w:p>
    <w:p w14:paraId="6A60882D" w14:textId="673CDF29" w:rsidR="00341B06" w:rsidRDefault="00341B06" w:rsidP="006C4B04">
      <w:pPr>
        <w:pStyle w:val="Kop4"/>
      </w:pPr>
      <w:r>
        <w:t>Extensie: Productdefinitie</w:t>
      </w:r>
    </w:p>
    <w:p w14:paraId="1455146C" w14:textId="77777777" w:rsidR="00341B06" w:rsidRDefault="00341B06" w:rsidP="00341B06">
      <w:pPr>
        <w:spacing w:after="160" w:line="259" w:lineRule="auto"/>
      </w:pPr>
      <w:r>
        <w:t>Doel: Gestructureerde informatie opslaan zodat er geautomatiseerd acties kunnen gebeuren, waar het kernmodel vooral beschrijvend is. Beschrijvingen in het kernmodel kunnen eventueel geautomatiseerd gegenereerd worden.</w:t>
      </w:r>
    </w:p>
    <w:p w14:paraId="1EFD2032" w14:textId="77777777" w:rsidR="00341B06" w:rsidRDefault="00341B06" w:rsidP="006C4B04">
      <w:pPr>
        <w:pStyle w:val="Kop4"/>
      </w:pPr>
      <w:r>
        <w:t xml:space="preserve">Extensie: Product aanvragen </w:t>
      </w:r>
    </w:p>
    <w:p w14:paraId="6FC8D10A" w14:textId="0A4E8BA5" w:rsidR="00341B06" w:rsidRDefault="00341B06" w:rsidP="00341B06">
      <w:pPr>
        <w:spacing w:after="160" w:line="259" w:lineRule="auto"/>
      </w:pPr>
      <w:r>
        <w:t>Doel: Attributen bepalen die nodig zijn voor de aanvraag , het aanvraagproces en koppeling aan wat er wordt gecreëerd als uiteindelijk productobject.</w:t>
      </w:r>
    </w:p>
    <w:p w14:paraId="0608534A" w14:textId="77777777" w:rsidR="00341B06" w:rsidRDefault="00341B06" w:rsidP="006C4B04">
      <w:pPr>
        <w:pStyle w:val="Kop4"/>
      </w:pPr>
      <w:r>
        <w:t>Extensie: Leges</w:t>
      </w:r>
    </w:p>
    <w:p w14:paraId="086FEBAB" w14:textId="77777777" w:rsidR="00341B06" w:rsidRDefault="00341B06" w:rsidP="00341B06">
      <w:pPr>
        <w:spacing w:after="160" w:line="259" w:lineRule="auto"/>
      </w:pPr>
      <w:r>
        <w:t>Doel: Centraal beheer prijzen, prijsregels voor gebruik bij het aanvragen of generen van een kostentabel.</w:t>
      </w:r>
    </w:p>
    <w:p w14:paraId="48B0B1EC" w14:textId="77777777" w:rsidR="00341B06" w:rsidRDefault="00341B06" w:rsidP="006C4B04">
      <w:pPr>
        <w:pStyle w:val="Kop4"/>
      </w:pPr>
      <w:r>
        <w:t>Extensie: Gebruik</w:t>
      </w:r>
    </w:p>
    <w:p w14:paraId="3DA68A6B" w14:textId="77777777" w:rsidR="00341B06" w:rsidRDefault="00341B06" w:rsidP="00341B06">
      <w:pPr>
        <w:spacing w:after="160" w:line="259" w:lineRule="auto"/>
      </w:pPr>
      <w:r>
        <w:t>Doel: Toegang bepalen wie (burgers, ondernemers, gemachtigden, bewindvoerders, …) welk product mag aanvragen.</w:t>
      </w:r>
    </w:p>
    <w:p w14:paraId="391902FD" w14:textId="77777777" w:rsidR="00341B06" w:rsidRDefault="00341B06" w:rsidP="006C4B04">
      <w:pPr>
        <w:pStyle w:val="Kop4"/>
      </w:pPr>
      <w:r>
        <w:t>Extensie: Beheer en autorisaties</w:t>
      </w:r>
    </w:p>
    <w:p w14:paraId="4988A569" w14:textId="5D774E58" w:rsidR="00EA0661" w:rsidRDefault="00341B06" w:rsidP="00341B06">
      <w:pPr>
        <w:spacing w:after="160" w:line="259" w:lineRule="auto"/>
        <w:rPr>
          <w:rFonts w:ascii="Asap" w:eastAsiaTheme="majorEastAsia" w:hAnsi="Asap" w:cstheme="majorBidi"/>
          <w:b/>
          <w:i/>
          <w:color w:val="00AAD5"/>
          <w:sz w:val="28"/>
          <w:szCs w:val="24"/>
        </w:rPr>
      </w:pPr>
      <w:r>
        <w:t>Doel: Toegang bepalen voor medewerkers, en informatie verschaffen over hoe en waar het product beheerd kan worden.</w:t>
      </w:r>
    </w:p>
    <w:p w14:paraId="3188CF14" w14:textId="77777777" w:rsidR="00DC2107" w:rsidRDefault="00DC2107" w:rsidP="006D2997">
      <w:pPr>
        <w:pStyle w:val="Kop3"/>
      </w:pPr>
    </w:p>
    <w:p w14:paraId="605256E5" w14:textId="23709820" w:rsidR="00DC5ED5" w:rsidRPr="006D2997" w:rsidRDefault="00EF1865" w:rsidP="006D2997">
      <w:pPr>
        <w:pStyle w:val="Kop3"/>
      </w:pPr>
      <w:r w:rsidRPr="006D2997">
        <w:t>Discussie-/</w:t>
      </w:r>
      <w:r w:rsidR="007E2688" w:rsidRPr="006D2997">
        <w:t xml:space="preserve"> aandachts</w:t>
      </w:r>
      <w:r w:rsidRPr="006D2997">
        <w:t>punten</w:t>
      </w:r>
    </w:p>
    <w:p w14:paraId="51DC67C2" w14:textId="14822C86" w:rsidR="00DC5ED5" w:rsidRDefault="00573E0E" w:rsidP="00DC5ED5">
      <w:pPr>
        <w:pStyle w:val="Lijstalinea"/>
        <w:numPr>
          <w:ilvl w:val="0"/>
          <w:numId w:val="17"/>
        </w:numPr>
      </w:pPr>
      <w:r>
        <w:t xml:space="preserve">Positionering </w:t>
      </w:r>
      <w:r w:rsidR="00A9157A">
        <w:t xml:space="preserve">van het </w:t>
      </w:r>
      <w:r w:rsidR="00DC5ED5">
        <w:t xml:space="preserve">PDC </w:t>
      </w:r>
      <w:r w:rsidR="00885FFF">
        <w:t xml:space="preserve">kern </w:t>
      </w:r>
      <w:r w:rsidR="00A9157A">
        <w:t>informatie</w:t>
      </w:r>
      <w:r w:rsidR="00DC5ED5">
        <w:t xml:space="preserve">model in het Common </w:t>
      </w:r>
      <w:proofErr w:type="spellStart"/>
      <w:r w:rsidR="00DC5ED5">
        <w:t>Ground</w:t>
      </w:r>
      <w:proofErr w:type="spellEnd"/>
      <w:r w:rsidR="00DC5ED5">
        <w:t xml:space="preserve"> landschap</w:t>
      </w:r>
      <w:r w:rsidR="00EF1865">
        <w:t>.</w:t>
      </w:r>
    </w:p>
    <w:p w14:paraId="0F854BC8" w14:textId="0DA7233D" w:rsidR="00DC5ED5" w:rsidRDefault="00DC5ED5" w:rsidP="00DC5ED5">
      <w:pPr>
        <w:pStyle w:val="Lijstalinea"/>
        <w:numPr>
          <w:ilvl w:val="0"/>
          <w:numId w:val="17"/>
        </w:numPr>
      </w:pPr>
      <w:r>
        <w:t xml:space="preserve">Aansluiten van extensies op het kernmodel. </w:t>
      </w:r>
      <w:r w:rsidR="00E60C93">
        <w:t>Bij voorkeur hanteren we hiervoor</w:t>
      </w:r>
      <w:r>
        <w:t xml:space="preserve"> we één aanpak/methodiek</w:t>
      </w:r>
      <w:r w:rsidR="00E60C93">
        <w:t>.</w:t>
      </w:r>
    </w:p>
    <w:p w14:paraId="07B8E404" w14:textId="5FFF874B" w:rsidR="00DC5ED5" w:rsidRDefault="00DC5ED5" w:rsidP="00DC5ED5">
      <w:pPr>
        <w:pStyle w:val="Lijstalinea"/>
        <w:numPr>
          <w:ilvl w:val="0"/>
          <w:numId w:val="17"/>
        </w:numPr>
      </w:pPr>
      <w:r>
        <w:t xml:space="preserve">We zien </w:t>
      </w:r>
      <w:proofErr w:type="spellStart"/>
      <w:r>
        <w:t>API’s</w:t>
      </w:r>
      <w:proofErr w:type="spellEnd"/>
      <w:r>
        <w:t xml:space="preserve"> los van het informatiemodel. Voor (de vraag vanuit) een specifieke toepassing realiseren we een passende API, die informatie ophaalt uit het kernmodel en/of extensie.</w:t>
      </w:r>
    </w:p>
    <w:p w14:paraId="3D005944" w14:textId="77777777" w:rsidR="008E036F" w:rsidRPr="008E036F" w:rsidRDefault="008E036F" w:rsidP="008E036F">
      <w:pPr>
        <w:pStyle w:val="Lijstalinea"/>
        <w:numPr>
          <w:ilvl w:val="0"/>
          <w:numId w:val="17"/>
        </w:numPr>
      </w:pPr>
      <w:r w:rsidRPr="008E036F">
        <w:t>Kan een extensie gepromoveerd worden tot het kernmodel? Is dat nodig?</w:t>
      </w:r>
    </w:p>
    <w:p w14:paraId="68F6218F" w14:textId="77777777" w:rsidR="00E60C93" w:rsidRDefault="00E60C93" w:rsidP="008E036F">
      <w:pPr>
        <w:pStyle w:val="Lijstalinea"/>
        <w:ind w:left="360"/>
      </w:pPr>
    </w:p>
    <w:p w14:paraId="66EF152B" w14:textId="77777777" w:rsidR="00193824" w:rsidRDefault="00193824" w:rsidP="0004383F"/>
    <w:p w14:paraId="3CA14EB9" w14:textId="664AB904" w:rsidR="00E4367A" w:rsidRPr="00DC2107" w:rsidRDefault="00E4367A" w:rsidP="00DC2107">
      <w:pPr>
        <w:pStyle w:val="Kop3"/>
      </w:pPr>
      <w:r w:rsidRPr="00DC2107">
        <w:t>Acties</w:t>
      </w:r>
    </w:p>
    <w:p w14:paraId="45086E46" w14:textId="1C44904F" w:rsidR="00E4367A" w:rsidRDefault="000E5519" w:rsidP="00D04A66">
      <w:pPr>
        <w:pStyle w:val="Lijstalinea"/>
        <w:numPr>
          <w:ilvl w:val="0"/>
          <w:numId w:val="16"/>
        </w:numPr>
      </w:pPr>
      <w:r>
        <w:t xml:space="preserve">Arjan Kloosterboer en Mark </w:t>
      </w:r>
      <w:r w:rsidR="002E583C">
        <w:t>Backer</w:t>
      </w:r>
      <w:r w:rsidR="00031F44">
        <w:t xml:space="preserve"> </w:t>
      </w:r>
      <w:r w:rsidR="00DD3460">
        <w:t>voeren een eerste analyse uit</w:t>
      </w:r>
      <w:r w:rsidR="00A45E30">
        <w:t xml:space="preserve"> op </w:t>
      </w:r>
      <w:r w:rsidR="00D75143">
        <w:t>bestaande modellen</w:t>
      </w:r>
      <w:r w:rsidR="00E022D9">
        <w:t xml:space="preserve"> om zo tot een basis en afbakening </w:t>
      </w:r>
      <w:r w:rsidR="00F46123">
        <w:t>van het kern</w:t>
      </w:r>
      <w:r w:rsidR="00DC2107">
        <w:t xml:space="preserve"> informatie</w:t>
      </w:r>
      <w:r w:rsidR="00F46123">
        <w:t xml:space="preserve">model </w:t>
      </w:r>
      <w:r w:rsidR="00E022D9">
        <w:t>te komen</w:t>
      </w:r>
      <w:r w:rsidR="009D1783">
        <w:t>.</w:t>
      </w:r>
    </w:p>
    <w:p w14:paraId="21B97869" w14:textId="06D4865D" w:rsidR="00A01B15" w:rsidRDefault="00A01B15" w:rsidP="00D04A66">
      <w:pPr>
        <w:pStyle w:val="Lijstalinea"/>
        <w:numPr>
          <w:ilvl w:val="0"/>
          <w:numId w:val="16"/>
        </w:numPr>
      </w:pPr>
      <w:r>
        <w:t xml:space="preserve">Het resultaat van die </w:t>
      </w:r>
      <w:r w:rsidR="00080599">
        <w:t xml:space="preserve">analyse wordt </w:t>
      </w:r>
      <w:r w:rsidR="00F3603D">
        <w:t xml:space="preserve">in </w:t>
      </w:r>
      <w:r w:rsidR="004B42A1">
        <w:t>de 2</w:t>
      </w:r>
      <w:r w:rsidR="004B42A1" w:rsidRPr="004B42A1">
        <w:rPr>
          <w:vertAlign w:val="superscript"/>
        </w:rPr>
        <w:t>e</w:t>
      </w:r>
      <w:r w:rsidR="004B42A1">
        <w:t xml:space="preserve"> helft van</w:t>
      </w:r>
      <w:r w:rsidR="00103FDA">
        <w:t xml:space="preserve"> september </w:t>
      </w:r>
      <w:r w:rsidR="00080599">
        <w:t>gedeeld en besproken in een grote groep</w:t>
      </w:r>
    </w:p>
    <w:p w14:paraId="00E2C15B" w14:textId="604CFEAA" w:rsidR="00141188" w:rsidRDefault="00141188" w:rsidP="00D04A66">
      <w:pPr>
        <w:pStyle w:val="Lijstalinea"/>
        <w:numPr>
          <w:ilvl w:val="0"/>
          <w:numId w:val="16"/>
        </w:numPr>
      </w:pPr>
      <w:r>
        <w:t xml:space="preserve">Martin verzorgt in afstemming met Arjan </w:t>
      </w:r>
      <w:r w:rsidR="007D712B">
        <w:t>de uitnodiging voor de gezamenlijke sessie</w:t>
      </w:r>
    </w:p>
    <w:p w14:paraId="04D2B254" w14:textId="0AF22F84" w:rsidR="00F2398C" w:rsidRDefault="00F2398C" w:rsidP="00D04A66">
      <w:pPr>
        <w:pStyle w:val="Lijstalinea"/>
        <w:numPr>
          <w:ilvl w:val="0"/>
          <w:numId w:val="16"/>
        </w:numPr>
      </w:pPr>
      <w:r>
        <w:t xml:space="preserve">Martin </w:t>
      </w:r>
      <w:r w:rsidR="004970EC">
        <w:t>nodigt</w:t>
      </w:r>
      <w:r w:rsidR="00FF1FA2">
        <w:t xml:space="preserve"> Tilburg</w:t>
      </w:r>
      <w:r w:rsidR="004970EC">
        <w:t xml:space="preserve"> om deel te nemen</w:t>
      </w:r>
      <w:r w:rsidR="004D5872">
        <w:t>.</w:t>
      </w:r>
      <w:r w:rsidR="004970EC">
        <w:t xml:space="preserve"> </w:t>
      </w:r>
    </w:p>
    <w:p w14:paraId="6098C3B1" w14:textId="35DBD062" w:rsidR="000A79DB" w:rsidRDefault="00184663" w:rsidP="00D04A66">
      <w:pPr>
        <w:pStyle w:val="Lijstalinea"/>
        <w:numPr>
          <w:ilvl w:val="0"/>
          <w:numId w:val="16"/>
        </w:numPr>
      </w:pPr>
      <w:r>
        <w:t xml:space="preserve">Ivo zorgt voor een </w:t>
      </w:r>
      <w:proofErr w:type="spellStart"/>
      <w:r>
        <w:t>Github</w:t>
      </w:r>
      <w:proofErr w:type="spellEnd"/>
      <w:r w:rsidR="003F41A8">
        <w:t>-</w:t>
      </w:r>
      <w:r>
        <w:t>omgeving</w:t>
      </w:r>
      <w:r w:rsidR="003D7256">
        <w:t xml:space="preserve"> voor de </w:t>
      </w:r>
      <w:r w:rsidR="008B7BE6">
        <w:t xml:space="preserve">standaard </w:t>
      </w:r>
      <w:r w:rsidR="003D7256">
        <w:t>PDC</w:t>
      </w:r>
      <w:r>
        <w:t xml:space="preserve">, waarop we </w:t>
      </w:r>
      <w:r w:rsidR="00CA3383">
        <w:t>inform</w:t>
      </w:r>
      <w:r w:rsidR="009D1783">
        <w:t>atie</w:t>
      </w:r>
      <w:r w:rsidR="00CA3383">
        <w:t xml:space="preserve"> kun</w:t>
      </w:r>
      <w:r w:rsidR="009D1783">
        <w:t>n</w:t>
      </w:r>
      <w:r w:rsidR="00CA3383">
        <w:t>en vinden en delen</w:t>
      </w:r>
      <w:r w:rsidR="00103FDA">
        <w:t>.</w:t>
      </w:r>
      <w:r w:rsidR="00DD2DBD">
        <w:t xml:space="preserve"> </w:t>
      </w:r>
    </w:p>
    <w:p w14:paraId="1D2840A0" w14:textId="17E85134" w:rsidR="003039BB" w:rsidRDefault="008B7BE6" w:rsidP="003039BB">
      <w:pPr>
        <w:pStyle w:val="Lijstalinea"/>
        <w:numPr>
          <w:ilvl w:val="0"/>
          <w:numId w:val="16"/>
        </w:numPr>
      </w:pPr>
      <w:r>
        <w:t>Deelnemers</w:t>
      </w:r>
      <w:r w:rsidR="001247F3">
        <w:t xml:space="preserve"> </w:t>
      </w:r>
      <w:r w:rsidR="006546E8">
        <w:t xml:space="preserve">stellen </w:t>
      </w:r>
      <w:proofErr w:type="spellStart"/>
      <w:r w:rsidR="006546E8">
        <w:t>usecases</w:t>
      </w:r>
      <w:proofErr w:type="spellEnd"/>
      <w:r w:rsidR="009462ED">
        <w:t xml:space="preserve"> op</w:t>
      </w:r>
      <w:r w:rsidR="00172113">
        <w:t>, zodat bepaald kan worden wat er in bepaalde modellen (kern of extensie</w:t>
      </w:r>
      <w:r w:rsidR="00551417">
        <w:t xml:space="preserve">) moet komen. </w:t>
      </w:r>
      <w:r w:rsidR="003039BB">
        <w:t>Deelnemers zetten d</w:t>
      </w:r>
      <w:r w:rsidR="00551417">
        <w:t xml:space="preserve">e </w:t>
      </w:r>
      <w:proofErr w:type="spellStart"/>
      <w:r w:rsidR="00551417">
        <w:t>usecases</w:t>
      </w:r>
      <w:proofErr w:type="spellEnd"/>
      <w:r w:rsidR="00551417">
        <w:t xml:space="preserve"> op </w:t>
      </w:r>
      <w:proofErr w:type="spellStart"/>
      <w:r w:rsidR="00551417">
        <w:t>Github</w:t>
      </w:r>
      <w:proofErr w:type="spellEnd"/>
      <w:r w:rsidR="002A36DA">
        <w:t>.</w:t>
      </w:r>
    </w:p>
    <w:p w14:paraId="66689780" w14:textId="187274C5" w:rsidR="00F82283" w:rsidRDefault="00F82283" w:rsidP="003039BB">
      <w:pPr>
        <w:pStyle w:val="Lijstalinea"/>
        <w:numPr>
          <w:ilvl w:val="0"/>
          <w:numId w:val="16"/>
        </w:numPr>
      </w:pPr>
      <w:r>
        <w:t>Deelnem</w:t>
      </w:r>
      <w:r w:rsidR="00EF6A49">
        <w:t xml:space="preserve">ers </w:t>
      </w:r>
      <w:r w:rsidR="002A36DA">
        <w:t>delen vra</w:t>
      </w:r>
      <w:r w:rsidR="00BA664B">
        <w:t xml:space="preserve">gen, onderwerpen, e.d. </w:t>
      </w:r>
      <w:r w:rsidR="00B5409B">
        <w:t xml:space="preserve">op </w:t>
      </w:r>
      <w:proofErr w:type="spellStart"/>
      <w:r w:rsidR="00B5409B">
        <w:t>Github</w:t>
      </w:r>
      <w:proofErr w:type="spellEnd"/>
      <w:r w:rsidR="00BA664B">
        <w:t>.</w:t>
      </w:r>
    </w:p>
    <w:p w14:paraId="5D03F207" w14:textId="15A94AD7" w:rsidR="0004383F" w:rsidRDefault="0004383F" w:rsidP="0004383F"/>
    <w:p w14:paraId="604CD55E" w14:textId="6AC85296" w:rsidR="00FF332E" w:rsidRDefault="00FF332E" w:rsidP="00EC547F"/>
    <w:sectPr w:rsidR="00FF332E" w:rsidSect="00AB0D87">
      <w:headerReference w:type="default" r:id="rId13"/>
      <w:footerReference w:type="default" r:id="rId14"/>
      <w:pgSz w:w="11906" w:h="16838"/>
      <w:pgMar w:top="1440" w:right="1440" w:bottom="1440" w:left="1440" w:header="127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38B3A" w14:textId="77777777" w:rsidR="00445DE4" w:rsidRDefault="00445DE4" w:rsidP="002E70CD">
      <w:r>
        <w:separator/>
      </w:r>
    </w:p>
  </w:endnote>
  <w:endnote w:type="continuationSeparator" w:id="0">
    <w:p w14:paraId="590B44AD" w14:textId="77777777" w:rsidR="00445DE4" w:rsidRDefault="00445DE4" w:rsidP="002E7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43C2ED3-E4BD-4095-9829-3E8ADDEFDEE5}"/>
    <w:embedBold r:id="rId2" w:fontKey="{6DD47AA2-B5FA-40F6-A358-6BF48ED43EF0}"/>
  </w:font>
  <w:font w:name="Asap">
    <w:altName w:val="Calibri"/>
    <w:panose1 w:val="00000000000000000000"/>
    <w:charset w:val="00"/>
    <w:family w:val="swiss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074785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68C2C7D" w14:textId="77777777" w:rsidR="00FD109D" w:rsidRDefault="00FD109D">
            <w:pPr>
              <w:pStyle w:val="Voettekst"/>
              <w:jc w:val="right"/>
            </w:pPr>
            <w:r w:rsidRPr="002E70CD">
              <w:rPr>
                <w:sz w:val="16"/>
                <w:szCs w:val="16"/>
              </w:rPr>
              <w:t xml:space="preserve">Pagina </w:t>
            </w:r>
            <w:r w:rsidRPr="002E70CD">
              <w:rPr>
                <w:bCs/>
                <w:sz w:val="16"/>
                <w:szCs w:val="16"/>
              </w:rPr>
              <w:fldChar w:fldCharType="begin"/>
            </w:r>
            <w:r w:rsidRPr="002E70CD">
              <w:rPr>
                <w:bCs/>
                <w:sz w:val="16"/>
                <w:szCs w:val="16"/>
              </w:rPr>
              <w:instrText>PAGE</w:instrText>
            </w:r>
            <w:r w:rsidRPr="002E70CD">
              <w:rPr>
                <w:bCs/>
                <w:sz w:val="16"/>
                <w:szCs w:val="16"/>
              </w:rPr>
              <w:fldChar w:fldCharType="separate"/>
            </w:r>
            <w:r w:rsidR="0041301B">
              <w:rPr>
                <w:bCs/>
                <w:noProof/>
                <w:sz w:val="16"/>
                <w:szCs w:val="16"/>
              </w:rPr>
              <w:t>1</w:t>
            </w:r>
            <w:r w:rsidRPr="002E70CD">
              <w:rPr>
                <w:bCs/>
                <w:sz w:val="16"/>
                <w:szCs w:val="16"/>
              </w:rPr>
              <w:fldChar w:fldCharType="end"/>
            </w:r>
            <w:r w:rsidRPr="002E70CD">
              <w:rPr>
                <w:sz w:val="16"/>
                <w:szCs w:val="16"/>
              </w:rPr>
              <w:t xml:space="preserve"> van </w:t>
            </w:r>
            <w:r w:rsidRPr="002E70CD">
              <w:rPr>
                <w:bCs/>
                <w:sz w:val="16"/>
                <w:szCs w:val="16"/>
              </w:rPr>
              <w:fldChar w:fldCharType="begin"/>
            </w:r>
            <w:r w:rsidRPr="002E70CD">
              <w:rPr>
                <w:bCs/>
                <w:sz w:val="16"/>
                <w:szCs w:val="16"/>
              </w:rPr>
              <w:instrText>NUMPAGES</w:instrText>
            </w:r>
            <w:r w:rsidRPr="002E70CD">
              <w:rPr>
                <w:bCs/>
                <w:sz w:val="16"/>
                <w:szCs w:val="16"/>
              </w:rPr>
              <w:fldChar w:fldCharType="separate"/>
            </w:r>
            <w:r w:rsidR="0041301B">
              <w:rPr>
                <w:bCs/>
                <w:noProof/>
                <w:sz w:val="16"/>
                <w:szCs w:val="16"/>
              </w:rPr>
              <w:t>1</w:t>
            </w:r>
            <w:r w:rsidRPr="002E70CD">
              <w:rPr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A93A4E1" w14:textId="77777777" w:rsidR="00FD109D" w:rsidRDefault="00FD109D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D5A50" w14:textId="77777777" w:rsidR="00445DE4" w:rsidRDefault="00445DE4" w:rsidP="002E70CD">
      <w:r>
        <w:separator/>
      </w:r>
    </w:p>
  </w:footnote>
  <w:footnote w:type="continuationSeparator" w:id="0">
    <w:p w14:paraId="12342DA3" w14:textId="77777777" w:rsidR="00445DE4" w:rsidRDefault="00445DE4" w:rsidP="002E70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A9ACE" w14:textId="17DE74BB" w:rsidR="00FD109D" w:rsidRDefault="00FD109D" w:rsidP="002E70CD">
    <w:pPr>
      <w:pStyle w:val="Koptekst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C27E0"/>
    <w:multiLevelType w:val="hybridMultilevel"/>
    <w:tmpl w:val="822089BE"/>
    <w:lvl w:ilvl="0" w:tplc="6A7C8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5C964FA"/>
    <w:multiLevelType w:val="hybridMultilevel"/>
    <w:tmpl w:val="D6E83D38"/>
    <w:lvl w:ilvl="0" w:tplc="E91EBD28">
      <w:start w:val="1"/>
      <w:numFmt w:val="decimal"/>
      <w:pStyle w:val="Kop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F34B7"/>
    <w:multiLevelType w:val="hybridMultilevel"/>
    <w:tmpl w:val="0B1A387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D6733F"/>
    <w:multiLevelType w:val="hybridMultilevel"/>
    <w:tmpl w:val="7F380180"/>
    <w:lvl w:ilvl="0" w:tplc="4FDE6B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956740"/>
    <w:multiLevelType w:val="hybridMultilevel"/>
    <w:tmpl w:val="8ADA605A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993B25"/>
    <w:multiLevelType w:val="hybridMultilevel"/>
    <w:tmpl w:val="6FA2FB0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A1A6C2A"/>
    <w:multiLevelType w:val="hybridMultilevel"/>
    <w:tmpl w:val="C97A0476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3460C"/>
    <w:multiLevelType w:val="hybridMultilevel"/>
    <w:tmpl w:val="05DC054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7329B6"/>
    <w:multiLevelType w:val="multilevel"/>
    <w:tmpl w:val="E9A029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8072861"/>
    <w:multiLevelType w:val="hybridMultilevel"/>
    <w:tmpl w:val="809AF7B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8AA1443"/>
    <w:multiLevelType w:val="multilevel"/>
    <w:tmpl w:val="418E62A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57C57F1"/>
    <w:multiLevelType w:val="hybridMultilevel"/>
    <w:tmpl w:val="D89466A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8B33D06"/>
    <w:multiLevelType w:val="hybridMultilevel"/>
    <w:tmpl w:val="B6EE5C7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EB23F26"/>
    <w:multiLevelType w:val="hybridMultilevel"/>
    <w:tmpl w:val="CA387332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886E28"/>
    <w:multiLevelType w:val="multilevel"/>
    <w:tmpl w:val="10FA96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8084458"/>
    <w:multiLevelType w:val="hybridMultilevel"/>
    <w:tmpl w:val="E8882B22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B5F6886"/>
    <w:multiLevelType w:val="hybridMultilevel"/>
    <w:tmpl w:val="444806B2"/>
    <w:lvl w:ilvl="0" w:tplc="D9042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E481C19"/>
    <w:multiLevelType w:val="hybridMultilevel"/>
    <w:tmpl w:val="C2862C0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FAD0C3E"/>
    <w:multiLevelType w:val="hybridMultilevel"/>
    <w:tmpl w:val="CC38F57C"/>
    <w:lvl w:ilvl="0" w:tplc="326E216C">
      <w:start w:val="1"/>
      <w:numFmt w:val="bullet"/>
      <w:lvlText w:val="-"/>
      <w:lvlJc w:val="left"/>
      <w:pPr>
        <w:ind w:left="360" w:hanging="360"/>
      </w:pPr>
      <w:rPr>
        <w:rFonts w:ascii="Arial" w:hAnsi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0C50766"/>
    <w:multiLevelType w:val="hybridMultilevel"/>
    <w:tmpl w:val="C2862C0E"/>
    <w:lvl w:ilvl="0" w:tplc="6A7C8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41994567">
    <w:abstractNumId w:val="1"/>
  </w:num>
  <w:num w:numId="2" w16cid:durableId="1282230050">
    <w:abstractNumId w:val="13"/>
  </w:num>
  <w:num w:numId="3" w16cid:durableId="1572882308">
    <w:abstractNumId w:val="12"/>
  </w:num>
  <w:num w:numId="4" w16cid:durableId="887885565">
    <w:abstractNumId w:val="9"/>
  </w:num>
  <w:num w:numId="5" w16cid:durableId="1911963230">
    <w:abstractNumId w:val="18"/>
  </w:num>
  <w:num w:numId="6" w16cid:durableId="1743793072">
    <w:abstractNumId w:val="11"/>
  </w:num>
  <w:num w:numId="7" w16cid:durableId="1270510407">
    <w:abstractNumId w:val="5"/>
  </w:num>
  <w:num w:numId="8" w16cid:durableId="1912420464">
    <w:abstractNumId w:val="15"/>
  </w:num>
  <w:num w:numId="9" w16cid:durableId="840317182">
    <w:abstractNumId w:val="19"/>
  </w:num>
  <w:num w:numId="10" w16cid:durableId="237445265">
    <w:abstractNumId w:val="2"/>
  </w:num>
  <w:num w:numId="11" w16cid:durableId="1010375191">
    <w:abstractNumId w:val="16"/>
  </w:num>
  <w:num w:numId="12" w16cid:durableId="736512289">
    <w:abstractNumId w:val="6"/>
  </w:num>
  <w:num w:numId="13" w16cid:durableId="1778868845">
    <w:abstractNumId w:val="0"/>
  </w:num>
  <w:num w:numId="14" w16cid:durableId="1862741542">
    <w:abstractNumId w:val="7"/>
  </w:num>
  <w:num w:numId="15" w16cid:durableId="1353919825">
    <w:abstractNumId w:val="4"/>
  </w:num>
  <w:num w:numId="16" w16cid:durableId="380833272">
    <w:abstractNumId w:val="17"/>
  </w:num>
  <w:num w:numId="17" w16cid:durableId="210195586">
    <w:abstractNumId w:val="14"/>
  </w:num>
  <w:num w:numId="18" w16cid:durableId="1817410602">
    <w:abstractNumId w:val="10"/>
  </w:num>
  <w:num w:numId="19" w16cid:durableId="925188371">
    <w:abstractNumId w:val="8"/>
  </w:num>
  <w:num w:numId="20" w16cid:durableId="537276177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55A"/>
    <w:rsid w:val="00000920"/>
    <w:rsid w:val="000014DC"/>
    <w:rsid w:val="00001998"/>
    <w:rsid w:val="00004CC6"/>
    <w:rsid w:val="00012E81"/>
    <w:rsid w:val="00013EB9"/>
    <w:rsid w:val="00015CA5"/>
    <w:rsid w:val="00020B21"/>
    <w:rsid w:val="00023487"/>
    <w:rsid w:val="0002713F"/>
    <w:rsid w:val="00031138"/>
    <w:rsid w:val="00031B7B"/>
    <w:rsid w:val="00031F44"/>
    <w:rsid w:val="00032579"/>
    <w:rsid w:val="000325CC"/>
    <w:rsid w:val="00032ED8"/>
    <w:rsid w:val="0003327F"/>
    <w:rsid w:val="00033BF1"/>
    <w:rsid w:val="00034ACE"/>
    <w:rsid w:val="00036255"/>
    <w:rsid w:val="00037B52"/>
    <w:rsid w:val="00037EBB"/>
    <w:rsid w:val="00041670"/>
    <w:rsid w:val="00041B5A"/>
    <w:rsid w:val="00042B49"/>
    <w:rsid w:val="0004383F"/>
    <w:rsid w:val="00046E39"/>
    <w:rsid w:val="000502F7"/>
    <w:rsid w:val="000511FC"/>
    <w:rsid w:val="00051293"/>
    <w:rsid w:val="0005154D"/>
    <w:rsid w:val="00052B69"/>
    <w:rsid w:val="00054FCB"/>
    <w:rsid w:val="00060D4B"/>
    <w:rsid w:val="00061A62"/>
    <w:rsid w:val="00063038"/>
    <w:rsid w:val="000638EA"/>
    <w:rsid w:val="00063F51"/>
    <w:rsid w:val="0006451F"/>
    <w:rsid w:val="000647A2"/>
    <w:rsid w:val="000650AE"/>
    <w:rsid w:val="00065141"/>
    <w:rsid w:val="00065764"/>
    <w:rsid w:val="00066866"/>
    <w:rsid w:val="0006707A"/>
    <w:rsid w:val="000705B8"/>
    <w:rsid w:val="00071A99"/>
    <w:rsid w:val="000737ED"/>
    <w:rsid w:val="00073B8C"/>
    <w:rsid w:val="00076577"/>
    <w:rsid w:val="00080599"/>
    <w:rsid w:val="000816EB"/>
    <w:rsid w:val="00081DCF"/>
    <w:rsid w:val="0008285C"/>
    <w:rsid w:val="000831B7"/>
    <w:rsid w:val="0008402C"/>
    <w:rsid w:val="0008527B"/>
    <w:rsid w:val="000854DE"/>
    <w:rsid w:val="00086A14"/>
    <w:rsid w:val="00090E11"/>
    <w:rsid w:val="000913DF"/>
    <w:rsid w:val="00092929"/>
    <w:rsid w:val="0009327D"/>
    <w:rsid w:val="00093D61"/>
    <w:rsid w:val="00094DBE"/>
    <w:rsid w:val="000955E2"/>
    <w:rsid w:val="000A0BD8"/>
    <w:rsid w:val="000A23C6"/>
    <w:rsid w:val="000A27E3"/>
    <w:rsid w:val="000A367B"/>
    <w:rsid w:val="000A3C4E"/>
    <w:rsid w:val="000A3D1B"/>
    <w:rsid w:val="000A5051"/>
    <w:rsid w:val="000A64F5"/>
    <w:rsid w:val="000A79DB"/>
    <w:rsid w:val="000B0781"/>
    <w:rsid w:val="000B291D"/>
    <w:rsid w:val="000B2D22"/>
    <w:rsid w:val="000B3CB4"/>
    <w:rsid w:val="000B43A9"/>
    <w:rsid w:val="000B6B5E"/>
    <w:rsid w:val="000B790C"/>
    <w:rsid w:val="000B7E75"/>
    <w:rsid w:val="000C0899"/>
    <w:rsid w:val="000C0D91"/>
    <w:rsid w:val="000C23A0"/>
    <w:rsid w:val="000C3C97"/>
    <w:rsid w:val="000C3E57"/>
    <w:rsid w:val="000C4334"/>
    <w:rsid w:val="000C49EF"/>
    <w:rsid w:val="000C6C36"/>
    <w:rsid w:val="000D009B"/>
    <w:rsid w:val="000D0AE5"/>
    <w:rsid w:val="000D10DE"/>
    <w:rsid w:val="000D1229"/>
    <w:rsid w:val="000D201A"/>
    <w:rsid w:val="000D2A3E"/>
    <w:rsid w:val="000D2BBC"/>
    <w:rsid w:val="000D4C56"/>
    <w:rsid w:val="000D5403"/>
    <w:rsid w:val="000D7694"/>
    <w:rsid w:val="000D7957"/>
    <w:rsid w:val="000E0165"/>
    <w:rsid w:val="000E05EA"/>
    <w:rsid w:val="000E0D2C"/>
    <w:rsid w:val="000E0E24"/>
    <w:rsid w:val="000E1DB6"/>
    <w:rsid w:val="000E27EA"/>
    <w:rsid w:val="000E31FE"/>
    <w:rsid w:val="000E4347"/>
    <w:rsid w:val="000E47B2"/>
    <w:rsid w:val="000E4C25"/>
    <w:rsid w:val="000E4DB9"/>
    <w:rsid w:val="000E4E9B"/>
    <w:rsid w:val="000E5519"/>
    <w:rsid w:val="000E6954"/>
    <w:rsid w:val="000F0506"/>
    <w:rsid w:val="000F0F4A"/>
    <w:rsid w:val="000F2C59"/>
    <w:rsid w:val="000F331D"/>
    <w:rsid w:val="000F4446"/>
    <w:rsid w:val="000F5163"/>
    <w:rsid w:val="000F596D"/>
    <w:rsid w:val="000F69F0"/>
    <w:rsid w:val="000F7386"/>
    <w:rsid w:val="00100B41"/>
    <w:rsid w:val="00101F48"/>
    <w:rsid w:val="00103FDA"/>
    <w:rsid w:val="0010497D"/>
    <w:rsid w:val="00104A33"/>
    <w:rsid w:val="001066C1"/>
    <w:rsid w:val="001108C8"/>
    <w:rsid w:val="001109DF"/>
    <w:rsid w:val="00111A00"/>
    <w:rsid w:val="00112397"/>
    <w:rsid w:val="00112CA6"/>
    <w:rsid w:val="00112E9A"/>
    <w:rsid w:val="00114544"/>
    <w:rsid w:val="00114990"/>
    <w:rsid w:val="001157FB"/>
    <w:rsid w:val="0012012C"/>
    <w:rsid w:val="00120954"/>
    <w:rsid w:val="00121610"/>
    <w:rsid w:val="00122378"/>
    <w:rsid w:val="00123592"/>
    <w:rsid w:val="001235E0"/>
    <w:rsid w:val="001247F3"/>
    <w:rsid w:val="0012488E"/>
    <w:rsid w:val="00124F43"/>
    <w:rsid w:val="001268BF"/>
    <w:rsid w:val="001301DC"/>
    <w:rsid w:val="001306CC"/>
    <w:rsid w:val="00131508"/>
    <w:rsid w:val="00131E98"/>
    <w:rsid w:val="00131FCD"/>
    <w:rsid w:val="0013280D"/>
    <w:rsid w:val="001330EE"/>
    <w:rsid w:val="001348CE"/>
    <w:rsid w:val="00135F23"/>
    <w:rsid w:val="00136B84"/>
    <w:rsid w:val="0013707A"/>
    <w:rsid w:val="00141188"/>
    <w:rsid w:val="00142041"/>
    <w:rsid w:val="001427D6"/>
    <w:rsid w:val="00143759"/>
    <w:rsid w:val="00152D82"/>
    <w:rsid w:val="001538D3"/>
    <w:rsid w:val="00156470"/>
    <w:rsid w:val="00161565"/>
    <w:rsid w:val="00163CDA"/>
    <w:rsid w:val="00164BC4"/>
    <w:rsid w:val="00166A43"/>
    <w:rsid w:val="00167D8A"/>
    <w:rsid w:val="00167DE8"/>
    <w:rsid w:val="00172113"/>
    <w:rsid w:val="001730DF"/>
    <w:rsid w:val="0017493E"/>
    <w:rsid w:val="0017540D"/>
    <w:rsid w:val="0017602F"/>
    <w:rsid w:val="00177DD9"/>
    <w:rsid w:val="00177E89"/>
    <w:rsid w:val="00183EA3"/>
    <w:rsid w:val="0018447B"/>
    <w:rsid w:val="00184663"/>
    <w:rsid w:val="00184F9D"/>
    <w:rsid w:val="0018545F"/>
    <w:rsid w:val="0019164C"/>
    <w:rsid w:val="001918D4"/>
    <w:rsid w:val="0019263B"/>
    <w:rsid w:val="001937B2"/>
    <w:rsid w:val="00193824"/>
    <w:rsid w:val="00193E0F"/>
    <w:rsid w:val="00194CCF"/>
    <w:rsid w:val="00194E0B"/>
    <w:rsid w:val="001950F8"/>
    <w:rsid w:val="00196589"/>
    <w:rsid w:val="00197D1B"/>
    <w:rsid w:val="001A1E76"/>
    <w:rsid w:val="001A45B2"/>
    <w:rsid w:val="001A643F"/>
    <w:rsid w:val="001A7904"/>
    <w:rsid w:val="001A7985"/>
    <w:rsid w:val="001A7F03"/>
    <w:rsid w:val="001B552D"/>
    <w:rsid w:val="001B5A9E"/>
    <w:rsid w:val="001B68A5"/>
    <w:rsid w:val="001B6A73"/>
    <w:rsid w:val="001C09D8"/>
    <w:rsid w:val="001C1E44"/>
    <w:rsid w:val="001C368F"/>
    <w:rsid w:val="001C3A40"/>
    <w:rsid w:val="001C4491"/>
    <w:rsid w:val="001C5040"/>
    <w:rsid w:val="001C56A4"/>
    <w:rsid w:val="001C5A8D"/>
    <w:rsid w:val="001D1E53"/>
    <w:rsid w:val="001D517E"/>
    <w:rsid w:val="001D57ED"/>
    <w:rsid w:val="001D720C"/>
    <w:rsid w:val="001D74AA"/>
    <w:rsid w:val="001D7E2D"/>
    <w:rsid w:val="001E015F"/>
    <w:rsid w:val="001E0A84"/>
    <w:rsid w:val="001E0C32"/>
    <w:rsid w:val="001E1F96"/>
    <w:rsid w:val="001E3CED"/>
    <w:rsid w:val="001E53FE"/>
    <w:rsid w:val="001E5581"/>
    <w:rsid w:val="001E559E"/>
    <w:rsid w:val="001E5BEF"/>
    <w:rsid w:val="001E74B0"/>
    <w:rsid w:val="001F4A60"/>
    <w:rsid w:val="001F7790"/>
    <w:rsid w:val="00200CFB"/>
    <w:rsid w:val="002022C4"/>
    <w:rsid w:val="002035F0"/>
    <w:rsid w:val="002108B1"/>
    <w:rsid w:val="00210E8B"/>
    <w:rsid w:val="002112EC"/>
    <w:rsid w:val="00211673"/>
    <w:rsid w:val="0021186B"/>
    <w:rsid w:val="00212225"/>
    <w:rsid w:val="002124CA"/>
    <w:rsid w:val="00212FD2"/>
    <w:rsid w:val="00213ABC"/>
    <w:rsid w:val="0021423F"/>
    <w:rsid w:val="00215DDE"/>
    <w:rsid w:val="002168F4"/>
    <w:rsid w:val="0021734E"/>
    <w:rsid w:val="00217C98"/>
    <w:rsid w:val="00217FFE"/>
    <w:rsid w:val="00222118"/>
    <w:rsid w:val="0022378B"/>
    <w:rsid w:val="00223E49"/>
    <w:rsid w:val="002249C8"/>
    <w:rsid w:val="00225016"/>
    <w:rsid w:val="00225CC0"/>
    <w:rsid w:val="0022674F"/>
    <w:rsid w:val="00227E2C"/>
    <w:rsid w:val="00230269"/>
    <w:rsid w:val="00235770"/>
    <w:rsid w:val="002367BB"/>
    <w:rsid w:val="00236A52"/>
    <w:rsid w:val="00240B81"/>
    <w:rsid w:val="0024175A"/>
    <w:rsid w:val="00244ACB"/>
    <w:rsid w:val="002476FA"/>
    <w:rsid w:val="00251875"/>
    <w:rsid w:val="002537F7"/>
    <w:rsid w:val="00253954"/>
    <w:rsid w:val="00253D72"/>
    <w:rsid w:val="002544CE"/>
    <w:rsid w:val="00254763"/>
    <w:rsid w:val="00256EB4"/>
    <w:rsid w:val="00257737"/>
    <w:rsid w:val="00257994"/>
    <w:rsid w:val="002608C5"/>
    <w:rsid w:val="00260C36"/>
    <w:rsid w:val="00261E3E"/>
    <w:rsid w:val="00262574"/>
    <w:rsid w:val="00262877"/>
    <w:rsid w:val="00262C8F"/>
    <w:rsid w:val="00265A88"/>
    <w:rsid w:val="002704D0"/>
    <w:rsid w:val="002709B0"/>
    <w:rsid w:val="00271148"/>
    <w:rsid w:val="0027317E"/>
    <w:rsid w:val="00274874"/>
    <w:rsid w:val="00275226"/>
    <w:rsid w:val="00281DC5"/>
    <w:rsid w:val="00282849"/>
    <w:rsid w:val="00283A7C"/>
    <w:rsid w:val="002849E1"/>
    <w:rsid w:val="00284E50"/>
    <w:rsid w:val="00285C4F"/>
    <w:rsid w:val="00287D41"/>
    <w:rsid w:val="00291E33"/>
    <w:rsid w:val="002925F5"/>
    <w:rsid w:val="002930D6"/>
    <w:rsid w:val="00293231"/>
    <w:rsid w:val="002956EF"/>
    <w:rsid w:val="002958EC"/>
    <w:rsid w:val="00297985"/>
    <w:rsid w:val="002A0070"/>
    <w:rsid w:val="002A08EF"/>
    <w:rsid w:val="002A0967"/>
    <w:rsid w:val="002A15AA"/>
    <w:rsid w:val="002A1F85"/>
    <w:rsid w:val="002A272F"/>
    <w:rsid w:val="002A283F"/>
    <w:rsid w:val="002A2B23"/>
    <w:rsid w:val="002A36DA"/>
    <w:rsid w:val="002A3DA5"/>
    <w:rsid w:val="002A4A1D"/>
    <w:rsid w:val="002A50BA"/>
    <w:rsid w:val="002A50F4"/>
    <w:rsid w:val="002A69AA"/>
    <w:rsid w:val="002A7243"/>
    <w:rsid w:val="002B0CAE"/>
    <w:rsid w:val="002B0E81"/>
    <w:rsid w:val="002B1351"/>
    <w:rsid w:val="002B20F1"/>
    <w:rsid w:val="002B41AF"/>
    <w:rsid w:val="002B4444"/>
    <w:rsid w:val="002B49C5"/>
    <w:rsid w:val="002B5624"/>
    <w:rsid w:val="002B5793"/>
    <w:rsid w:val="002C0585"/>
    <w:rsid w:val="002C224C"/>
    <w:rsid w:val="002C4E24"/>
    <w:rsid w:val="002C5B39"/>
    <w:rsid w:val="002C6760"/>
    <w:rsid w:val="002C6958"/>
    <w:rsid w:val="002D0454"/>
    <w:rsid w:val="002D100B"/>
    <w:rsid w:val="002D31A1"/>
    <w:rsid w:val="002D32AF"/>
    <w:rsid w:val="002D3953"/>
    <w:rsid w:val="002D4F74"/>
    <w:rsid w:val="002D522F"/>
    <w:rsid w:val="002D5E4A"/>
    <w:rsid w:val="002D7ABF"/>
    <w:rsid w:val="002D7D05"/>
    <w:rsid w:val="002E03B2"/>
    <w:rsid w:val="002E0472"/>
    <w:rsid w:val="002E0F4D"/>
    <w:rsid w:val="002E18BF"/>
    <w:rsid w:val="002E2811"/>
    <w:rsid w:val="002E2A73"/>
    <w:rsid w:val="002E3F7C"/>
    <w:rsid w:val="002E583C"/>
    <w:rsid w:val="002E5EFA"/>
    <w:rsid w:val="002E70CD"/>
    <w:rsid w:val="002E7C6C"/>
    <w:rsid w:val="002F062F"/>
    <w:rsid w:val="002F064E"/>
    <w:rsid w:val="002F1148"/>
    <w:rsid w:val="002F1FA6"/>
    <w:rsid w:val="002F2553"/>
    <w:rsid w:val="002F3580"/>
    <w:rsid w:val="002F48AE"/>
    <w:rsid w:val="002F4DA4"/>
    <w:rsid w:val="002F4F6D"/>
    <w:rsid w:val="002F6CB1"/>
    <w:rsid w:val="002F7656"/>
    <w:rsid w:val="002F7955"/>
    <w:rsid w:val="002F79A9"/>
    <w:rsid w:val="003019A9"/>
    <w:rsid w:val="003022E3"/>
    <w:rsid w:val="003039BB"/>
    <w:rsid w:val="0030468B"/>
    <w:rsid w:val="00304C90"/>
    <w:rsid w:val="0030561F"/>
    <w:rsid w:val="00305651"/>
    <w:rsid w:val="00305658"/>
    <w:rsid w:val="0031007C"/>
    <w:rsid w:val="00310AB3"/>
    <w:rsid w:val="003118E2"/>
    <w:rsid w:val="003124D0"/>
    <w:rsid w:val="00312A71"/>
    <w:rsid w:val="0031339D"/>
    <w:rsid w:val="00313FC4"/>
    <w:rsid w:val="00314A0A"/>
    <w:rsid w:val="003175F0"/>
    <w:rsid w:val="00317643"/>
    <w:rsid w:val="00317709"/>
    <w:rsid w:val="00317A7E"/>
    <w:rsid w:val="00317C87"/>
    <w:rsid w:val="003218B8"/>
    <w:rsid w:val="00321941"/>
    <w:rsid w:val="00321C8A"/>
    <w:rsid w:val="003220E9"/>
    <w:rsid w:val="00322413"/>
    <w:rsid w:val="003237A7"/>
    <w:rsid w:val="003266EF"/>
    <w:rsid w:val="0032698F"/>
    <w:rsid w:val="003274EA"/>
    <w:rsid w:val="00327CAD"/>
    <w:rsid w:val="00330599"/>
    <w:rsid w:val="003306B5"/>
    <w:rsid w:val="00331AB6"/>
    <w:rsid w:val="00333920"/>
    <w:rsid w:val="00333A35"/>
    <w:rsid w:val="00335EB8"/>
    <w:rsid w:val="00336A06"/>
    <w:rsid w:val="003370FE"/>
    <w:rsid w:val="003413C4"/>
    <w:rsid w:val="00341482"/>
    <w:rsid w:val="00341884"/>
    <w:rsid w:val="00341B06"/>
    <w:rsid w:val="00343B20"/>
    <w:rsid w:val="003478E8"/>
    <w:rsid w:val="003513E5"/>
    <w:rsid w:val="0035186F"/>
    <w:rsid w:val="00352A45"/>
    <w:rsid w:val="00352E50"/>
    <w:rsid w:val="00354A2F"/>
    <w:rsid w:val="0035574D"/>
    <w:rsid w:val="003557E6"/>
    <w:rsid w:val="0035682F"/>
    <w:rsid w:val="0035769F"/>
    <w:rsid w:val="00362520"/>
    <w:rsid w:val="00362860"/>
    <w:rsid w:val="003649DD"/>
    <w:rsid w:val="00365B94"/>
    <w:rsid w:val="00367EFC"/>
    <w:rsid w:val="00370D15"/>
    <w:rsid w:val="00370DFE"/>
    <w:rsid w:val="00371864"/>
    <w:rsid w:val="00373BE2"/>
    <w:rsid w:val="00373D14"/>
    <w:rsid w:val="00373F80"/>
    <w:rsid w:val="00374214"/>
    <w:rsid w:val="00374C89"/>
    <w:rsid w:val="00374F1C"/>
    <w:rsid w:val="00376D42"/>
    <w:rsid w:val="003800F1"/>
    <w:rsid w:val="0038159E"/>
    <w:rsid w:val="003831A1"/>
    <w:rsid w:val="0038575B"/>
    <w:rsid w:val="00386655"/>
    <w:rsid w:val="00386FAE"/>
    <w:rsid w:val="00390E55"/>
    <w:rsid w:val="00391745"/>
    <w:rsid w:val="00391B8C"/>
    <w:rsid w:val="00393386"/>
    <w:rsid w:val="0039338B"/>
    <w:rsid w:val="00393D3B"/>
    <w:rsid w:val="00394919"/>
    <w:rsid w:val="003968DB"/>
    <w:rsid w:val="003969BA"/>
    <w:rsid w:val="0039738C"/>
    <w:rsid w:val="0039768D"/>
    <w:rsid w:val="00397808"/>
    <w:rsid w:val="003A0E24"/>
    <w:rsid w:val="003A2A28"/>
    <w:rsid w:val="003A35AD"/>
    <w:rsid w:val="003A44D2"/>
    <w:rsid w:val="003A690D"/>
    <w:rsid w:val="003A6D8F"/>
    <w:rsid w:val="003A7B4C"/>
    <w:rsid w:val="003B07CF"/>
    <w:rsid w:val="003B21E7"/>
    <w:rsid w:val="003B50F7"/>
    <w:rsid w:val="003B6546"/>
    <w:rsid w:val="003B66D7"/>
    <w:rsid w:val="003B6CBC"/>
    <w:rsid w:val="003B781D"/>
    <w:rsid w:val="003C0482"/>
    <w:rsid w:val="003C11C4"/>
    <w:rsid w:val="003C1420"/>
    <w:rsid w:val="003C1C4B"/>
    <w:rsid w:val="003C23FB"/>
    <w:rsid w:val="003C2B0D"/>
    <w:rsid w:val="003C2CAE"/>
    <w:rsid w:val="003C4A23"/>
    <w:rsid w:val="003C6710"/>
    <w:rsid w:val="003C7536"/>
    <w:rsid w:val="003D1DFE"/>
    <w:rsid w:val="003D34EF"/>
    <w:rsid w:val="003D38DF"/>
    <w:rsid w:val="003D39E6"/>
    <w:rsid w:val="003D4574"/>
    <w:rsid w:val="003D6285"/>
    <w:rsid w:val="003D7256"/>
    <w:rsid w:val="003D7DB4"/>
    <w:rsid w:val="003E3E0E"/>
    <w:rsid w:val="003E3FC8"/>
    <w:rsid w:val="003E42E5"/>
    <w:rsid w:val="003E50CE"/>
    <w:rsid w:val="003E5B94"/>
    <w:rsid w:val="003E685E"/>
    <w:rsid w:val="003E6A5E"/>
    <w:rsid w:val="003E6A8A"/>
    <w:rsid w:val="003E6BC2"/>
    <w:rsid w:val="003E7A42"/>
    <w:rsid w:val="003E7C01"/>
    <w:rsid w:val="003E7F3C"/>
    <w:rsid w:val="003F22EB"/>
    <w:rsid w:val="003F2608"/>
    <w:rsid w:val="003F2755"/>
    <w:rsid w:val="003F2C74"/>
    <w:rsid w:val="003F41A8"/>
    <w:rsid w:val="003F4FAD"/>
    <w:rsid w:val="003F66BF"/>
    <w:rsid w:val="003F6B09"/>
    <w:rsid w:val="003F6F40"/>
    <w:rsid w:val="00401008"/>
    <w:rsid w:val="004033D2"/>
    <w:rsid w:val="0040347C"/>
    <w:rsid w:val="004037A6"/>
    <w:rsid w:val="004105EC"/>
    <w:rsid w:val="004121AC"/>
    <w:rsid w:val="0041301B"/>
    <w:rsid w:val="004130AE"/>
    <w:rsid w:val="00414D20"/>
    <w:rsid w:val="004151BD"/>
    <w:rsid w:val="00415291"/>
    <w:rsid w:val="0041614E"/>
    <w:rsid w:val="00416B0F"/>
    <w:rsid w:val="00417002"/>
    <w:rsid w:val="00421F4F"/>
    <w:rsid w:val="00421FED"/>
    <w:rsid w:val="0042202F"/>
    <w:rsid w:val="004222BF"/>
    <w:rsid w:val="00422B4F"/>
    <w:rsid w:val="00424B45"/>
    <w:rsid w:val="0042610C"/>
    <w:rsid w:val="00427CEC"/>
    <w:rsid w:val="0043025A"/>
    <w:rsid w:val="00431546"/>
    <w:rsid w:val="004317EA"/>
    <w:rsid w:val="0043216D"/>
    <w:rsid w:val="00432D2B"/>
    <w:rsid w:val="004333FB"/>
    <w:rsid w:val="00434AC7"/>
    <w:rsid w:val="0043583F"/>
    <w:rsid w:val="0043606D"/>
    <w:rsid w:val="00442B10"/>
    <w:rsid w:val="00444ECF"/>
    <w:rsid w:val="00444FE6"/>
    <w:rsid w:val="00445DE4"/>
    <w:rsid w:val="00447056"/>
    <w:rsid w:val="004471C9"/>
    <w:rsid w:val="00450E74"/>
    <w:rsid w:val="00451878"/>
    <w:rsid w:val="00451A0D"/>
    <w:rsid w:val="0045324B"/>
    <w:rsid w:val="0045360A"/>
    <w:rsid w:val="00453AA0"/>
    <w:rsid w:val="00453F57"/>
    <w:rsid w:val="00454ABF"/>
    <w:rsid w:val="00455CC8"/>
    <w:rsid w:val="004562F1"/>
    <w:rsid w:val="00456310"/>
    <w:rsid w:val="00456A2C"/>
    <w:rsid w:val="0046029D"/>
    <w:rsid w:val="00460364"/>
    <w:rsid w:val="004612D3"/>
    <w:rsid w:val="00461E23"/>
    <w:rsid w:val="00462C4C"/>
    <w:rsid w:val="0046457C"/>
    <w:rsid w:val="0046478A"/>
    <w:rsid w:val="00464F24"/>
    <w:rsid w:val="00466360"/>
    <w:rsid w:val="00466FCB"/>
    <w:rsid w:val="00470DED"/>
    <w:rsid w:val="00472921"/>
    <w:rsid w:val="00473288"/>
    <w:rsid w:val="00473F87"/>
    <w:rsid w:val="004751A3"/>
    <w:rsid w:val="00475AA0"/>
    <w:rsid w:val="00475B27"/>
    <w:rsid w:val="004779D3"/>
    <w:rsid w:val="00480A86"/>
    <w:rsid w:val="004815AF"/>
    <w:rsid w:val="0048167C"/>
    <w:rsid w:val="00482888"/>
    <w:rsid w:val="00483A9E"/>
    <w:rsid w:val="0049105A"/>
    <w:rsid w:val="00494CAA"/>
    <w:rsid w:val="00495A9A"/>
    <w:rsid w:val="004970EC"/>
    <w:rsid w:val="004973ED"/>
    <w:rsid w:val="004A0AF7"/>
    <w:rsid w:val="004A0E39"/>
    <w:rsid w:val="004A1511"/>
    <w:rsid w:val="004A2FD2"/>
    <w:rsid w:val="004A56F9"/>
    <w:rsid w:val="004A5F45"/>
    <w:rsid w:val="004A7820"/>
    <w:rsid w:val="004B0D19"/>
    <w:rsid w:val="004B18B9"/>
    <w:rsid w:val="004B28BD"/>
    <w:rsid w:val="004B2DE3"/>
    <w:rsid w:val="004B364C"/>
    <w:rsid w:val="004B3C61"/>
    <w:rsid w:val="004B42A1"/>
    <w:rsid w:val="004B50FA"/>
    <w:rsid w:val="004B51AC"/>
    <w:rsid w:val="004B5296"/>
    <w:rsid w:val="004B5A22"/>
    <w:rsid w:val="004B61DE"/>
    <w:rsid w:val="004B6C52"/>
    <w:rsid w:val="004B7259"/>
    <w:rsid w:val="004B7C3D"/>
    <w:rsid w:val="004C0CE4"/>
    <w:rsid w:val="004C101A"/>
    <w:rsid w:val="004C1828"/>
    <w:rsid w:val="004C229C"/>
    <w:rsid w:val="004C689C"/>
    <w:rsid w:val="004C79AC"/>
    <w:rsid w:val="004C7AA8"/>
    <w:rsid w:val="004D05E0"/>
    <w:rsid w:val="004D1BB8"/>
    <w:rsid w:val="004D1C89"/>
    <w:rsid w:val="004D204A"/>
    <w:rsid w:val="004D2FA5"/>
    <w:rsid w:val="004D449F"/>
    <w:rsid w:val="004D4578"/>
    <w:rsid w:val="004D55A3"/>
    <w:rsid w:val="004D5872"/>
    <w:rsid w:val="004D5E46"/>
    <w:rsid w:val="004D6F9B"/>
    <w:rsid w:val="004D74FA"/>
    <w:rsid w:val="004D7AB7"/>
    <w:rsid w:val="004D7CFF"/>
    <w:rsid w:val="004E099B"/>
    <w:rsid w:val="004E1916"/>
    <w:rsid w:val="004E25FF"/>
    <w:rsid w:val="004E3F2F"/>
    <w:rsid w:val="004E48DE"/>
    <w:rsid w:val="004E54B8"/>
    <w:rsid w:val="004E5F4F"/>
    <w:rsid w:val="004F0796"/>
    <w:rsid w:val="004F2648"/>
    <w:rsid w:val="004F468D"/>
    <w:rsid w:val="004F5F20"/>
    <w:rsid w:val="004F5F2C"/>
    <w:rsid w:val="0050116F"/>
    <w:rsid w:val="00501536"/>
    <w:rsid w:val="00502558"/>
    <w:rsid w:val="00502A73"/>
    <w:rsid w:val="005031F7"/>
    <w:rsid w:val="00503D98"/>
    <w:rsid w:val="005046D3"/>
    <w:rsid w:val="005049F1"/>
    <w:rsid w:val="00504CED"/>
    <w:rsid w:val="00506563"/>
    <w:rsid w:val="0050725A"/>
    <w:rsid w:val="005073FB"/>
    <w:rsid w:val="00507CAB"/>
    <w:rsid w:val="00507D2E"/>
    <w:rsid w:val="00510103"/>
    <w:rsid w:val="00511994"/>
    <w:rsid w:val="00512430"/>
    <w:rsid w:val="00513D53"/>
    <w:rsid w:val="00514278"/>
    <w:rsid w:val="00515D6A"/>
    <w:rsid w:val="00516D5A"/>
    <w:rsid w:val="0052456C"/>
    <w:rsid w:val="00525731"/>
    <w:rsid w:val="00530575"/>
    <w:rsid w:val="00530F61"/>
    <w:rsid w:val="005316B2"/>
    <w:rsid w:val="005325DC"/>
    <w:rsid w:val="0053458A"/>
    <w:rsid w:val="00535507"/>
    <w:rsid w:val="0053656E"/>
    <w:rsid w:val="00536E99"/>
    <w:rsid w:val="00537C40"/>
    <w:rsid w:val="0054490D"/>
    <w:rsid w:val="005459B2"/>
    <w:rsid w:val="00546329"/>
    <w:rsid w:val="00547F02"/>
    <w:rsid w:val="00551417"/>
    <w:rsid w:val="005533FA"/>
    <w:rsid w:val="0055346A"/>
    <w:rsid w:val="005545A4"/>
    <w:rsid w:val="00555B5D"/>
    <w:rsid w:val="00555F83"/>
    <w:rsid w:val="00556731"/>
    <w:rsid w:val="0055679F"/>
    <w:rsid w:val="0056096D"/>
    <w:rsid w:val="00562551"/>
    <w:rsid w:val="005633DF"/>
    <w:rsid w:val="00564750"/>
    <w:rsid w:val="005652F7"/>
    <w:rsid w:val="005657D8"/>
    <w:rsid w:val="005713C9"/>
    <w:rsid w:val="00571DF9"/>
    <w:rsid w:val="00571F75"/>
    <w:rsid w:val="0057313E"/>
    <w:rsid w:val="00573954"/>
    <w:rsid w:val="00573E0E"/>
    <w:rsid w:val="0057473D"/>
    <w:rsid w:val="00574851"/>
    <w:rsid w:val="0057570A"/>
    <w:rsid w:val="00575F8B"/>
    <w:rsid w:val="00576C47"/>
    <w:rsid w:val="00576DDE"/>
    <w:rsid w:val="00577081"/>
    <w:rsid w:val="00577269"/>
    <w:rsid w:val="0058169C"/>
    <w:rsid w:val="0058253C"/>
    <w:rsid w:val="00585F5C"/>
    <w:rsid w:val="005861ED"/>
    <w:rsid w:val="00586E07"/>
    <w:rsid w:val="00587CE4"/>
    <w:rsid w:val="00591396"/>
    <w:rsid w:val="00591E22"/>
    <w:rsid w:val="00591F6A"/>
    <w:rsid w:val="00592B82"/>
    <w:rsid w:val="00594631"/>
    <w:rsid w:val="00594798"/>
    <w:rsid w:val="00595C94"/>
    <w:rsid w:val="00595F57"/>
    <w:rsid w:val="0059702C"/>
    <w:rsid w:val="0059736F"/>
    <w:rsid w:val="005A0970"/>
    <w:rsid w:val="005A1820"/>
    <w:rsid w:val="005A2126"/>
    <w:rsid w:val="005A23F0"/>
    <w:rsid w:val="005A2542"/>
    <w:rsid w:val="005A2B70"/>
    <w:rsid w:val="005A2D94"/>
    <w:rsid w:val="005A3E74"/>
    <w:rsid w:val="005A536B"/>
    <w:rsid w:val="005A67FF"/>
    <w:rsid w:val="005A72BA"/>
    <w:rsid w:val="005A79C4"/>
    <w:rsid w:val="005A7C51"/>
    <w:rsid w:val="005B022B"/>
    <w:rsid w:val="005B2A06"/>
    <w:rsid w:val="005B2CF8"/>
    <w:rsid w:val="005B2EE3"/>
    <w:rsid w:val="005B3053"/>
    <w:rsid w:val="005B3172"/>
    <w:rsid w:val="005B57E9"/>
    <w:rsid w:val="005C13A3"/>
    <w:rsid w:val="005C1A15"/>
    <w:rsid w:val="005C249B"/>
    <w:rsid w:val="005C29DD"/>
    <w:rsid w:val="005C3826"/>
    <w:rsid w:val="005C3CA3"/>
    <w:rsid w:val="005C3E05"/>
    <w:rsid w:val="005C4329"/>
    <w:rsid w:val="005C5CCC"/>
    <w:rsid w:val="005C60AB"/>
    <w:rsid w:val="005C641A"/>
    <w:rsid w:val="005C6B0A"/>
    <w:rsid w:val="005D24D2"/>
    <w:rsid w:val="005D31F1"/>
    <w:rsid w:val="005D36CC"/>
    <w:rsid w:val="005D38D3"/>
    <w:rsid w:val="005D5184"/>
    <w:rsid w:val="005D5304"/>
    <w:rsid w:val="005D63CA"/>
    <w:rsid w:val="005D77AD"/>
    <w:rsid w:val="005E00B9"/>
    <w:rsid w:val="005E07B7"/>
    <w:rsid w:val="005E3DB2"/>
    <w:rsid w:val="005E5B32"/>
    <w:rsid w:val="005F3835"/>
    <w:rsid w:val="005F4057"/>
    <w:rsid w:val="005F4E0A"/>
    <w:rsid w:val="005F68D2"/>
    <w:rsid w:val="005F6B37"/>
    <w:rsid w:val="00600C99"/>
    <w:rsid w:val="00601DBE"/>
    <w:rsid w:val="00601E76"/>
    <w:rsid w:val="0060437E"/>
    <w:rsid w:val="00604779"/>
    <w:rsid w:val="00605689"/>
    <w:rsid w:val="00607C6B"/>
    <w:rsid w:val="00610429"/>
    <w:rsid w:val="006104D0"/>
    <w:rsid w:val="00610D9C"/>
    <w:rsid w:val="006123B3"/>
    <w:rsid w:val="00612B7C"/>
    <w:rsid w:val="0061350C"/>
    <w:rsid w:val="00614C4B"/>
    <w:rsid w:val="0061535D"/>
    <w:rsid w:val="006159B5"/>
    <w:rsid w:val="00615A01"/>
    <w:rsid w:val="00615D14"/>
    <w:rsid w:val="00620DAA"/>
    <w:rsid w:val="0062133B"/>
    <w:rsid w:val="00621DB5"/>
    <w:rsid w:val="00622893"/>
    <w:rsid w:val="00622D7E"/>
    <w:rsid w:val="00623A85"/>
    <w:rsid w:val="00624144"/>
    <w:rsid w:val="00624913"/>
    <w:rsid w:val="0063052B"/>
    <w:rsid w:val="00634B40"/>
    <w:rsid w:val="006358AD"/>
    <w:rsid w:val="006358EB"/>
    <w:rsid w:val="0063662B"/>
    <w:rsid w:val="00640EBE"/>
    <w:rsid w:val="00641282"/>
    <w:rsid w:val="00641E4C"/>
    <w:rsid w:val="006423DB"/>
    <w:rsid w:val="00643990"/>
    <w:rsid w:val="006447AE"/>
    <w:rsid w:val="00652A55"/>
    <w:rsid w:val="00652CA6"/>
    <w:rsid w:val="00652DC0"/>
    <w:rsid w:val="00653573"/>
    <w:rsid w:val="006546E8"/>
    <w:rsid w:val="00655714"/>
    <w:rsid w:val="0065607C"/>
    <w:rsid w:val="00656E80"/>
    <w:rsid w:val="0066021C"/>
    <w:rsid w:val="006605BC"/>
    <w:rsid w:val="00660AC6"/>
    <w:rsid w:val="00661913"/>
    <w:rsid w:val="00661CAB"/>
    <w:rsid w:val="006631BB"/>
    <w:rsid w:val="00663EEC"/>
    <w:rsid w:val="006644DB"/>
    <w:rsid w:val="00670111"/>
    <w:rsid w:val="00670534"/>
    <w:rsid w:val="006707B6"/>
    <w:rsid w:val="0067365C"/>
    <w:rsid w:val="00675480"/>
    <w:rsid w:val="00675554"/>
    <w:rsid w:val="006769BB"/>
    <w:rsid w:val="00677ED9"/>
    <w:rsid w:val="006817E2"/>
    <w:rsid w:val="00683912"/>
    <w:rsid w:val="006841B8"/>
    <w:rsid w:val="00685CFA"/>
    <w:rsid w:val="00686892"/>
    <w:rsid w:val="00691998"/>
    <w:rsid w:val="006927D1"/>
    <w:rsid w:val="00692C53"/>
    <w:rsid w:val="006938CB"/>
    <w:rsid w:val="00693CD4"/>
    <w:rsid w:val="00694EBA"/>
    <w:rsid w:val="00697767"/>
    <w:rsid w:val="006A0A04"/>
    <w:rsid w:val="006A2991"/>
    <w:rsid w:val="006A354D"/>
    <w:rsid w:val="006A4BEC"/>
    <w:rsid w:val="006A50B9"/>
    <w:rsid w:val="006A6497"/>
    <w:rsid w:val="006A6870"/>
    <w:rsid w:val="006B2784"/>
    <w:rsid w:val="006B289B"/>
    <w:rsid w:val="006B365D"/>
    <w:rsid w:val="006B3952"/>
    <w:rsid w:val="006B3CB0"/>
    <w:rsid w:val="006B4D22"/>
    <w:rsid w:val="006B5E59"/>
    <w:rsid w:val="006B618C"/>
    <w:rsid w:val="006C1261"/>
    <w:rsid w:val="006C1F31"/>
    <w:rsid w:val="006C3472"/>
    <w:rsid w:val="006C4B04"/>
    <w:rsid w:val="006C7D10"/>
    <w:rsid w:val="006C7F03"/>
    <w:rsid w:val="006C7F2E"/>
    <w:rsid w:val="006D0A94"/>
    <w:rsid w:val="006D0D7D"/>
    <w:rsid w:val="006D2997"/>
    <w:rsid w:val="006D6336"/>
    <w:rsid w:val="006D681A"/>
    <w:rsid w:val="006D75FD"/>
    <w:rsid w:val="006E4F93"/>
    <w:rsid w:val="006E5441"/>
    <w:rsid w:val="006E5E55"/>
    <w:rsid w:val="006E6299"/>
    <w:rsid w:val="006E7CEF"/>
    <w:rsid w:val="006F0BE9"/>
    <w:rsid w:val="006F28CA"/>
    <w:rsid w:val="006F2EE7"/>
    <w:rsid w:val="006F46E3"/>
    <w:rsid w:val="006F6EE8"/>
    <w:rsid w:val="006F714A"/>
    <w:rsid w:val="0070253A"/>
    <w:rsid w:val="00702CF0"/>
    <w:rsid w:val="007041A8"/>
    <w:rsid w:val="00704FB1"/>
    <w:rsid w:val="00705859"/>
    <w:rsid w:val="00706650"/>
    <w:rsid w:val="00707A81"/>
    <w:rsid w:val="00711030"/>
    <w:rsid w:val="00712527"/>
    <w:rsid w:val="007127ED"/>
    <w:rsid w:val="00713500"/>
    <w:rsid w:val="00713BD4"/>
    <w:rsid w:val="00717376"/>
    <w:rsid w:val="007201A5"/>
    <w:rsid w:val="00720B1E"/>
    <w:rsid w:val="00720BAE"/>
    <w:rsid w:val="00722464"/>
    <w:rsid w:val="007241CA"/>
    <w:rsid w:val="00725895"/>
    <w:rsid w:val="007259F5"/>
    <w:rsid w:val="007278C9"/>
    <w:rsid w:val="00732899"/>
    <w:rsid w:val="00733B56"/>
    <w:rsid w:val="00734C29"/>
    <w:rsid w:val="00734C8A"/>
    <w:rsid w:val="0074253E"/>
    <w:rsid w:val="00743B1D"/>
    <w:rsid w:val="00743D25"/>
    <w:rsid w:val="00745239"/>
    <w:rsid w:val="00746318"/>
    <w:rsid w:val="00746598"/>
    <w:rsid w:val="007466B8"/>
    <w:rsid w:val="00747C05"/>
    <w:rsid w:val="0075141C"/>
    <w:rsid w:val="00751763"/>
    <w:rsid w:val="00751B94"/>
    <w:rsid w:val="00752CB5"/>
    <w:rsid w:val="00753823"/>
    <w:rsid w:val="00756024"/>
    <w:rsid w:val="00757894"/>
    <w:rsid w:val="0076121E"/>
    <w:rsid w:val="00761A86"/>
    <w:rsid w:val="007629DE"/>
    <w:rsid w:val="00763E9E"/>
    <w:rsid w:val="0076544F"/>
    <w:rsid w:val="00766CFF"/>
    <w:rsid w:val="0076788B"/>
    <w:rsid w:val="00767A7B"/>
    <w:rsid w:val="00767F7B"/>
    <w:rsid w:val="00767F88"/>
    <w:rsid w:val="0077048E"/>
    <w:rsid w:val="0077057B"/>
    <w:rsid w:val="00771074"/>
    <w:rsid w:val="007726FD"/>
    <w:rsid w:val="0077319E"/>
    <w:rsid w:val="00774573"/>
    <w:rsid w:val="00775CDD"/>
    <w:rsid w:val="0077731A"/>
    <w:rsid w:val="007776C4"/>
    <w:rsid w:val="00777806"/>
    <w:rsid w:val="00780303"/>
    <w:rsid w:val="00781B10"/>
    <w:rsid w:val="00785ECB"/>
    <w:rsid w:val="00785EE2"/>
    <w:rsid w:val="00787608"/>
    <w:rsid w:val="00787B3B"/>
    <w:rsid w:val="00787E03"/>
    <w:rsid w:val="00790F72"/>
    <w:rsid w:val="00791496"/>
    <w:rsid w:val="007918E1"/>
    <w:rsid w:val="00791E16"/>
    <w:rsid w:val="00792238"/>
    <w:rsid w:val="007924B2"/>
    <w:rsid w:val="0079507E"/>
    <w:rsid w:val="00795825"/>
    <w:rsid w:val="00796EF3"/>
    <w:rsid w:val="00797709"/>
    <w:rsid w:val="007A1DE2"/>
    <w:rsid w:val="007A3360"/>
    <w:rsid w:val="007A34C8"/>
    <w:rsid w:val="007A37E4"/>
    <w:rsid w:val="007A39B8"/>
    <w:rsid w:val="007A700C"/>
    <w:rsid w:val="007A7181"/>
    <w:rsid w:val="007A729E"/>
    <w:rsid w:val="007A7572"/>
    <w:rsid w:val="007A7A0C"/>
    <w:rsid w:val="007B08DD"/>
    <w:rsid w:val="007B1443"/>
    <w:rsid w:val="007B29A0"/>
    <w:rsid w:val="007B3358"/>
    <w:rsid w:val="007B3AC9"/>
    <w:rsid w:val="007B57B9"/>
    <w:rsid w:val="007B59C9"/>
    <w:rsid w:val="007C2862"/>
    <w:rsid w:val="007C2A2F"/>
    <w:rsid w:val="007C477D"/>
    <w:rsid w:val="007C72C6"/>
    <w:rsid w:val="007D0877"/>
    <w:rsid w:val="007D08AB"/>
    <w:rsid w:val="007D30C3"/>
    <w:rsid w:val="007D59D4"/>
    <w:rsid w:val="007D6D1A"/>
    <w:rsid w:val="007D712B"/>
    <w:rsid w:val="007E0272"/>
    <w:rsid w:val="007E079C"/>
    <w:rsid w:val="007E1A85"/>
    <w:rsid w:val="007E2688"/>
    <w:rsid w:val="007E2DDC"/>
    <w:rsid w:val="007E4FEE"/>
    <w:rsid w:val="007E5D50"/>
    <w:rsid w:val="007E5F14"/>
    <w:rsid w:val="007E723A"/>
    <w:rsid w:val="007E77D7"/>
    <w:rsid w:val="007F0A5F"/>
    <w:rsid w:val="007F1A1B"/>
    <w:rsid w:val="007F2B02"/>
    <w:rsid w:val="007F4B86"/>
    <w:rsid w:val="007F6AC2"/>
    <w:rsid w:val="007F6D9D"/>
    <w:rsid w:val="008018C2"/>
    <w:rsid w:val="00801945"/>
    <w:rsid w:val="008029C2"/>
    <w:rsid w:val="00803DF6"/>
    <w:rsid w:val="0080657B"/>
    <w:rsid w:val="00806625"/>
    <w:rsid w:val="00806B82"/>
    <w:rsid w:val="00806E0B"/>
    <w:rsid w:val="00810171"/>
    <w:rsid w:val="00810C27"/>
    <w:rsid w:val="00811C8B"/>
    <w:rsid w:val="00811CF2"/>
    <w:rsid w:val="008124A9"/>
    <w:rsid w:val="008134E2"/>
    <w:rsid w:val="0081594E"/>
    <w:rsid w:val="00815E6A"/>
    <w:rsid w:val="00816770"/>
    <w:rsid w:val="00816F79"/>
    <w:rsid w:val="00817F48"/>
    <w:rsid w:val="0082040A"/>
    <w:rsid w:val="00821220"/>
    <w:rsid w:val="00822518"/>
    <w:rsid w:val="00822CB1"/>
    <w:rsid w:val="0082365F"/>
    <w:rsid w:val="008251A9"/>
    <w:rsid w:val="0082621A"/>
    <w:rsid w:val="00827AA1"/>
    <w:rsid w:val="00827DB0"/>
    <w:rsid w:val="00827E30"/>
    <w:rsid w:val="00830CBB"/>
    <w:rsid w:val="008313B4"/>
    <w:rsid w:val="00831FE3"/>
    <w:rsid w:val="00833868"/>
    <w:rsid w:val="00833FD3"/>
    <w:rsid w:val="0083527D"/>
    <w:rsid w:val="00837E79"/>
    <w:rsid w:val="00840A00"/>
    <w:rsid w:val="008417A7"/>
    <w:rsid w:val="00841899"/>
    <w:rsid w:val="0084447B"/>
    <w:rsid w:val="008450F8"/>
    <w:rsid w:val="0085456B"/>
    <w:rsid w:val="00863C4E"/>
    <w:rsid w:val="0086408B"/>
    <w:rsid w:val="00865BA8"/>
    <w:rsid w:val="00867A17"/>
    <w:rsid w:val="008709FF"/>
    <w:rsid w:val="00870F40"/>
    <w:rsid w:val="00876481"/>
    <w:rsid w:val="008767C1"/>
    <w:rsid w:val="00877685"/>
    <w:rsid w:val="00877825"/>
    <w:rsid w:val="008811FE"/>
    <w:rsid w:val="00882793"/>
    <w:rsid w:val="008832BF"/>
    <w:rsid w:val="00883576"/>
    <w:rsid w:val="00884A94"/>
    <w:rsid w:val="00884F09"/>
    <w:rsid w:val="008859B4"/>
    <w:rsid w:val="00885FFF"/>
    <w:rsid w:val="0088667A"/>
    <w:rsid w:val="008866BE"/>
    <w:rsid w:val="008878A6"/>
    <w:rsid w:val="0089188E"/>
    <w:rsid w:val="0089287D"/>
    <w:rsid w:val="00893140"/>
    <w:rsid w:val="008970EE"/>
    <w:rsid w:val="008A0728"/>
    <w:rsid w:val="008A1789"/>
    <w:rsid w:val="008A2049"/>
    <w:rsid w:val="008A2F69"/>
    <w:rsid w:val="008A34B3"/>
    <w:rsid w:val="008A3EBF"/>
    <w:rsid w:val="008A4510"/>
    <w:rsid w:val="008A5462"/>
    <w:rsid w:val="008A56C5"/>
    <w:rsid w:val="008A7ABC"/>
    <w:rsid w:val="008A7F3B"/>
    <w:rsid w:val="008B15C4"/>
    <w:rsid w:val="008B17B3"/>
    <w:rsid w:val="008B4942"/>
    <w:rsid w:val="008B4E94"/>
    <w:rsid w:val="008B77E9"/>
    <w:rsid w:val="008B7BE6"/>
    <w:rsid w:val="008B7DA9"/>
    <w:rsid w:val="008C1741"/>
    <w:rsid w:val="008C456B"/>
    <w:rsid w:val="008C4645"/>
    <w:rsid w:val="008C4686"/>
    <w:rsid w:val="008C4B74"/>
    <w:rsid w:val="008C5586"/>
    <w:rsid w:val="008C7011"/>
    <w:rsid w:val="008C72DB"/>
    <w:rsid w:val="008D074B"/>
    <w:rsid w:val="008D129E"/>
    <w:rsid w:val="008D1C35"/>
    <w:rsid w:val="008D23B1"/>
    <w:rsid w:val="008D2FF0"/>
    <w:rsid w:val="008D651F"/>
    <w:rsid w:val="008D747F"/>
    <w:rsid w:val="008D7D76"/>
    <w:rsid w:val="008E036F"/>
    <w:rsid w:val="008E085B"/>
    <w:rsid w:val="008E0B8B"/>
    <w:rsid w:val="008E1F43"/>
    <w:rsid w:val="008E2860"/>
    <w:rsid w:val="008E2CF0"/>
    <w:rsid w:val="008E2DDB"/>
    <w:rsid w:val="008E31B5"/>
    <w:rsid w:val="008E4165"/>
    <w:rsid w:val="008E4F56"/>
    <w:rsid w:val="008E50B7"/>
    <w:rsid w:val="008E6A74"/>
    <w:rsid w:val="008F0360"/>
    <w:rsid w:val="008F1774"/>
    <w:rsid w:val="008F3838"/>
    <w:rsid w:val="008F3B4D"/>
    <w:rsid w:val="008F3ED7"/>
    <w:rsid w:val="008F53DC"/>
    <w:rsid w:val="008F5E92"/>
    <w:rsid w:val="008F7FF9"/>
    <w:rsid w:val="009000B2"/>
    <w:rsid w:val="00901BFD"/>
    <w:rsid w:val="00903630"/>
    <w:rsid w:val="00903B8C"/>
    <w:rsid w:val="00904689"/>
    <w:rsid w:val="00905355"/>
    <w:rsid w:val="0090567F"/>
    <w:rsid w:val="009115BB"/>
    <w:rsid w:val="009145BF"/>
    <w:rsid w:val="009149D3"/>
    <w:rsid w:val="009150B9"/>
    <w:rsid w:val="00916BBC"/>
    <w:rsid w:val="00916D19"/>
    <w:rsid w:val="009205F6"/>
    <w:rsid w:val="00920D05"/>
    <w:rsid w:val="00920F78"/>
    <w:rsid w:val="00921E83"/>
    <w:rsid w:val="00922B20"/>
    <w:rsid w:val="00922F15"/>
    <w:rsid w:val="009236FF"/>
    <w:rsid w:val="00926A56"/>
    <w:rsid w:val="00927905"/>
    <w:rsid w:val="00930768"/>
    <w:rsid w:val="00930A3B"/>
    <w:rsid w:val="009315E7"/>
    <w:rsid w:val="0093356A"/>
    <w:rsid w:val="00934671"/>
    <w:rsid w:val="009346B9"/>
    <w:rsid w:val="009352AD"/>
    <w:rsid w:val="00937230"/>
    <w:rsid w:val="009375CD"/>
    <w:rsid w:val="009408C3"/>
    <w:rsid w:val="00942BEB"/>
    <w:rsid w:val="00942DDB"/>
    <w:rsid w:val="00942F24"/>
    <w:rsid w:val="00943BBB"/>
    <w:rsid w:val="0094407D"/>
    <w:rsid w:val="0094412D"/>
    <w:rsid w:val="009452F2"/>
    <w:rsid w:val="009462ED"/>
    <w:rsid w:val="00946362"/>
    <w:rsid w:val="00946E96"/>
    <w:rsid w:val="00950543"/>
    <w:rsid w:val="0095075E"/>
    <w:rsid w:val="00950FC2"/>
    <w:rsid w:val="009511FF"/>
    <w:rsid w:val="00951632"/>
    <w:rsid w:val="00951C4C"/>
    <w:rsid w:val="00951DBB"/>
    <w:rsid w:val="0095536A"/>
    <w:rsid w:val="00955EBB"/>
    <w:rsid w:val="00957D99"/>
    <w:rsid w:val="00960B06"/>
    <w:rsid w:val="009635D7"/>
    <w:rsid w:val="00963CB1"/>
    <w:rsid w:val="00963D8C"/>
    <w:rsid w:val="009640E6"/>
    <w:rsid w:val="00964B68"/>
    <w:rsid w:val="00965E0A"/>
    <w:rsid w:val="0096606E"/>
    <w:rsid w:val="00966919"/>
    <w:rsid w:val="0096743D"/>
    <w:rsid w:val="0096746C"/>
    <w:rsid w:val="00967B3B"/>
    <w:rsid w:val="00970F63"/>
    <w:rsid w:val="00972208"/>
    <w:rsid w:val="0097301C"/>
    <w:rsid w:val="0097329B"/>
    <w:rsid w:val="0097494E"/>
    <w:rsid w:val="00975282"/>
    <w:rsid w:val="0097537B"/>
    <w:rsid w:val="009754C7"/>
    <w:rsid w:val="009759D8"/>
    <w:rsid w:val="009763A6"/>
    <w:rsid w:val="00976DC4"/>
    <w:rsid w:val="0098082C"/>
    <w:rsid w:val="00980A01"/>
    <w:rsid w:val="009818FE"/>
    <w:rsid w:val="00982B59"/>
    <w:rsid w:val="00983CDA"/>
    <w:rsid w:val="009848A5"/>
    <w:rsid w:val="00993439"/>
    <w:rsid w:val="009938AB"/>
    <w:rsid w:val="009953AD"/>
    <w:rsid w:val="009A0173"/>
    <w:rsid w:val="009A04E3"/>
    <w:rsid w:val="009A0827"/>
    <w:rsid w:val="009A1E89"/>
    <w:rsid w:val="009A1F33"/>
    <w:rsid w:val="009A2D8F"/>
    <w:rsid w:val="009A4851"/>
    <w:rsid w:val="009A6476"/>
    <w:rsid w:val="009A6836"/>
    <w:rsid w:val="009A6B03"/>
    <w:rsid w:val="009B0F52"/>
    <w:rsid w:val="009B0F98"/>
    <w:rsid w:val="009B225F"/>
    <w:rsid w:val="009B29F2"/>
    <w:rsid w:val="009B4FBA"/>
    <w:rsid w:val="009B7E16"/>
    <w:rsid w:val="009C00EE"/>
    <w:rsid w:val="009C098A"/>
    <w:rsid w:val="009C10E2"/>
    <w:rsid w:val="009C1114"/>
    <w:rsid w:val="009C1869"/>
    <w:rsid w:val="009C2537"/>
    <w:rsid w:val="009C2714"/>
    <w:rsid w:val="009C3E1E"/>
    <w:rsid w:val="009C42AF"/>
    <w:rsid w:val="009C49C5"/>
    <w:rsid w:val="009C565C"/>
    <w:rsid w:val="009C7CCB"/>
    <w:rsid w:val="009C7F7A"/>
    <w:rsid w:val="009D028D"/>
    <w:rsid w:val="009D07E6"/>
    <w:rsid w:val="009D0964"/>
    <w:rsid w:val="009D127C"/>
    <w:rsid w:val="009D1783"/>
    <w:rsid w:val="009D1A5E"/>
    <w:rsid w:val="009D3DF9"/>
    <w:rsid w:val="009D42E6"/>
    <w:rsid w:val="009D5FD6"/>
    <w:rsid w:val="009D6582"/>
    <w:rsid w:val="009D780B"/>
    <w:rsid w:val="009E07FA"/>
    <w:rsid w:val="009E0978"/>
    <w:rsid w:val="009E0C71"/>
    <w:rsid w:val="009E19AE"/>
    <w:rsid w:val="009E21B3"/>
    <w:rsid w:val="009E2A0E"/>
    <w:rsid w:val="009E4F75"/>
    <w:rsid w:val="009E65E8"/>
    <w:rsid w:val="009E6F83"/>
    <w:rsid w:val="009E74B9"/>
    <w:rsid w:val="009F11B1"/>
    <w:rsid w:val="009F1DC0"/>
    <w:rsid w:val="009F364E"/>
    <w:rsid w:val="009F4590"/>
    <w:rsid w:val="009F52D8"/>
    <w:rsid w:val="009F6EC7"/>
    <w:rsid w:val="009F7FEC"/>
    <w:rsid w:val="00A002FA"/>
    <w:rsid w:val="00A0109F"/>
    <w:rsid w:val="00A01362"/>
    <w:rsid w:val="00A015FF"/>
    <w:rsid w:val="00A01B15"/>
    <w:rsid w:val="00A021E6"/>
    <w:rsid w:val="00A03771"/>
    <w:rsid w:val="00A03811"/>
    <w:rsid w:val="00A0396C"/>
    <w:rsid w:val="00A04FA4"/>
    <w:rsid w:val="00A050A3"/>
    <w:rsid w:val="00A06AFF"/>
    <w:rsid w:val="00A06BBD"/>
    <w:rsid w:val="00A07901"/>
    <w:rsid w:val="00A07FF1"/>
    <w:rsid w:val="00A11863"/>
    <w:rsid w:val="00A12DBD"/>
    <w:rsid w:val="00A1434C"/>
    <w:rsid w:val="00A1437F"/>
    <w:rsid w:val="00A15104"/>
    <w:rsid w:val="00A16738"/>
    <w:rsid w:val="00A16A4B"/>
    <w:rsid w:val="00A17BD4"/>
    <w:rsid w:val="00A201C3"/>
    <w:rsid w:val="00A20216"/>
    <w:rsid w:val="00A24144"/>
    <w:rsid w:val="00A24A4F"/>
    <w:rsid w:val="00A2555A"/>
    <w:rsid w:val="00A263C2"/>
    <w:rsid w:val="00A30099"/>
    <w:rsid w:val="00A30E1E"/>
    <w:rsid w:val="00A33DA1"/>
    <w:rsid w:val="00A36307"/>
    <w:rsid w:val="00A3763C"/>
    <w:rsid w:val="00A3791B"/>
    <w:rsid w:val="00A37C85"/>
    <w:rsid w:val="00A4091E"/>
    <w:rsid w:val="00A42C20"/>
    <w:rsid w:val="00A430A2"/>
    <w:rsid w:val="00A4331B"/>
    <w:rsid w:val="00A45380"/>
    <w:rsid w:val="00A4562E"/>
    <w:rsid w:val="00A45A55"/>
    <w:rsid w:val="00A45E30"/>
    <w:rsid w:val="00A47012"/>
    <w:rsid w:val="00A505FB"/>
    <w:rsid w:val="00A50A62"/>
    <w:rsid w:val="00A5272B"/>
    <w:rsid w:val="00A541C9"/>
    <w:rsid w:val="00A5518C"/>
    <w:rsid w:val="00A5679B"/>
    <w:rsid w:val="00A610CD"/>
    <w:rsid w:val="00A620EE"/>
    <w:rsid w:val="00A6295F"/>
    <w:rsid w:val="00A634EB"/>
    <w:rsid w:val="00A65067"/>
    <w:rsid w:val="00A65920"/>
    <w:rsid w:val="00A67EC6"/>
    <w:rsid w:val="00A7060A"/>
    <w:rsid w:val="00A709F9"/>
    <w:rsid w:val="00A713CC"/>
    <w:rsid w:val="00A71570"/>
    <w:rsid w:val="00A71E94"/>
    <w:rsid w:val="00A7306B"/>
    <w:rsid w:val="00A73E33"/>
    <w:rsid w:val="00A7476C"/>
    <w:rsid w:val="00A74A80"/>
    <w:rsid w:val="00A7563F"/>
    <w:rsid w:val="00A76094"/>
    <w:rsid w:val="00A7769A"/>
    <w:rsid w:val="00A77827"/>
    <w:rsid w:val="00A80F6B"/>
    <w:rsid w:val="00A81537"/>
    <w:rsid w:val="00A83236"/>
    <w:rsid w:val="00A832A8"/>
    <w:rsid w:val="00A83405"/>
    <w:rsid w:val="00A83731"/>
    <w:rsid w:val="00A83E6A"/>
    <w:rsid w:val="00A84158"/>
    <w:rsid w:val="00A842A3"/>
    <w:rsid w:val="00A8506E"/>
    <w:rsid w:val="00A851BB"/>
    <w:rsid w:val="00A879D3"/>
    <w:rsid w:val="00A9157A"/>
    <w:rsid w:val="00A95798"/>
    <w:rsid w:val="00A95FD6"/>
    <w:rsid w:val="00A9661F"/>
    <w:rsid w:val="00A97AA9"/>
    <w:rsid w:val="00AA1FC0"/>
    <w:rsid w:val="00AA5098"/>
    <w:rsid w:val="00AA50FF"/>
    <w:rsid w:val="00AA5378"/>
    <w:rsid w:val="00AA567F"/>
    <w:rsid w:val="00AB067C"/>
    <w:rsid w:val="00AB0D87"/>
    <w:rsid w:val="00AB3F6D"/>
    <w:rsid w:val="00AB406E"/>
    <w:rsid w:val="00AB4DFB"/>
    <w:rsid w:val="00AB58C0"/>
    <w:rsid w:val="00AB5B11"/>
    <w:rsid w:val="00AB62A4"/>
    <w:rsid w:val="00AB794C"/>
    <w:rsid w:val="00AC0BEF"/>
    <w:rsid w:val="00AC3E3E"/>
    <w:rsid w:val="00AC43F1"/>
    <w:rsid w:val="00AC4793"/>
    <w:rsid w:val="00AD17FA"/>
    <w:rsid w:val="00AD1DCE"/>
    <w:rsid w:val="00AD1E90"/>
    <w:rsid w:val="00AD216D"/>
    <w:rsid w:val="00AD464E"/>
    <w:rsid w:val="00AE0630"/>
    <w:rsid w:val="00AE2378"/>
    <w:rsid w:val="00AE2403"/>
    <w:rsid w:val="00AE2428"/>
    <w:rsid w:val="00AE27E6"/>
    <w:rsid w:val="00AE2B59"/>
    <w:rsid w:val="00AE41CB"/>
    <w:rsid w:val="00AE4406"/>
    <w:rsid w:val="00AE4721"/>
    <w:rsid w:val="00AE5062"/>
    <w:rsid w:val="00AE71C7"/>
    <w:rsid w:val="00AE7F8C"/>
    <w:rsid w:val="00AF04E7"/>
    <w:rsid w:val="00AF2B45"/>
    <w:rsid w:val="00AF5433"/>
    <w:rsid w:val="00AF681F"/>
    <w:rsid w:val="00B00DC4"/>
    <w:rsid w:val="00B02C98"/>
    <w:rsid w:val="00B03D9A"/>
    <w:rsid w:val="00B04F4B"/>
    <w:rsid w:val="00B0523D"/>
    <w:rsid w:val="00B05CBB"/>
    <w:rsid w:val="00B073F5"/>
    <w:rsid w:val="00B07F18"/>
    <w:rsid w:val="00B105A3"/>
    <w:rsid w:val="00B10956"/>
    <w:rsid w:val="00B10A35"/>
    <w:rsid w:val="00B11F86"/>
    <w:rsid w:val="00B13C2B"/>
    <w:rsid w:val="00B15776"/>
    <w:rsid w:val="00B16286"/>
    <w:rsid w:val="00B17759"/>
    <w:rsid w:val="00B17C9D"/>
    <w:rsid w:val="00B21C10"/>
    <w:rsid w:val="00B236ED"/>
    <w:rsid w:val="00B23A0C"/>
    <w:rsid w:val="00B24348"/>
    <w:rsid w:val="00B24738"/>
    <w:rsid w:val="00B25A27"/>
    <w:rsid w:val="00B26F68"/>
    <w:rsid w:val="00B27D76"/>
    <w:rsid w:val="00B30BD5"/>
    <w:rsid w:val="00B315CD"/>
    <w:rsid w:val="00B31940"/>
    <w:rsid w:val="00B340FC"/>
    <w:rsid w:val="00B34FE2"/>
    <w:rsid w:val="00B3717C"/>
    <w:rsid w:val="00B40BFB"/>
    <w:rsid w:val="00B416C1"/>
    <w:rsid w:val="00B4302C"/>
    <w:rsid w:val="00B43658"/>
    <w:rsid w:val="00B43ED7"/>
    <w:rsid w:val="00B45FB7"/>
    <w:rsid w:val="00B46844"/>
    <w:rsid w:val="00B46AC0"/>
    <w:rsid w:val="00B46B19"/>
    <w:rsid w:val="00B50812"/>
    <w:rsid w:val="00B510E6"/>
    <w:rsid w:val="00B53573"/>
    <w:rsid w:val="00B53B2E"/>
    <w:rsid w:val="00B53FF3"/>
    <w:rsid w:val="00B5409B"/>
    <w:rsid w:val="00B5707F"/>
    <w:rsid w:val="00B5751A"/>
    <w:rsid w:val="00B6036B"/>
    <w:rsid w:val="00B606B7"/>
    <w:rsid w:val="00B61796"/>
    <w:rsid w:val="00B62B47"/>
    <w:rsid w:val="00B64BC9"/>
    <w:rsid w:val="00B64D0E"/>
    <w:rsid w:val="00B6706D"/>
    <w:rsid w:val="00B6787B"/>
    <w:rsid w:val="00B67994"/>
    <w:rsid w:val="00B713D6"/>
    <w:rsid w:val="00B719D1"/>
    <w:rsid w:val="00B726C8"/>
    <w:rsid w:val="00B72A05"/>
    <w:rsid w:val="00B72CD9"/>
    <w:rsid w:val="00B77488"/>
    <w:rsid w:val="00B77F95"/>
    <w:rsid w:val="00B831CE"/>
    <w:rsid w:val="00B83CC3"/>
    <w:rsid w:val="00B87578"/>
    <w:rsid w:val="00B87A89"/>
    <w:rsid w:val="00B91DE4"/>
    <w:rsid w:val="00B9270A"/>
    <w:rsid w:val="00B93228"/>
    <w:rsid w:val="00B93DBA"/>
    <w:rsid w:val="00B9466D"/>
    <w:rsid w:val="00B94ECF"/>
    <w:rsid w:val="00B94F4D"/>
    <w:rsid w:val="00B9506A"/>
    <w:rsid w:val="00B95178"/>
    <w:rsid w:val="00B95EF8"/>
    <w:rsid w:val="00B97254"/>
    <w:rsid w:val="00BA045D"/>
    <w:rsid w:val="00BA1832"/>
    <w:rsid w:val="00BA2737"/>
    <w:rsid w:val="00BA289C"/>
    <w:rsid w:val="00BA2D25"/>
    <w:rsid w:val="00BA664B"/>
    <w:rsid w:val="00BA74F0"/>
    <w:rsid w:val="00BB3838"/>
    <w:rsid w:val="00BB6EAB"/>
    <w:rsid w:val="00BC173C"/>
    <w:rsid w:val="00BC1784"/>
    <w:rsid w:val="00BC2365"/>
    <w:rsid w:val="00BC27D4"/>
    <w:rsid w:val="00BC2F65"/>
    <w:rsid w:val="00BC3793"/>
    <w:rsid w:val="00BC3BA2"/>
    <w:rsid w:val="00BD0FCB"/>
    <w:rsid w:val="00BD1B35"/>
    <w:rsid w:val="00BD21A1"/>
    <w:rsid w:val="00BD351C"/>
    <w:rsid w:val="00BD393C"/>
    <w:rsid w:val="00BD4210"/>
    <w:rsid w:val="00BD42BD"/>
    <w:rsid w:val="00BD4755"/>
    <w:rsid w:val="00BD5833"/>
    <w:rsid w:val="00BD6657"/>
    <w:rsid w:val="00BE11C2"/>
    <w:rsid w:val="00BE163D"/>
    <w:rsid w:val="00BE1CF3"/>
    <w:rsid w:val="00BE1F58"/>
    <w:rsid w:val="00BE24F3"/>
    <w:rsid w:val="00BE2F57"/>
    <w:rsid w:val="00BE376E"/>
    <w:rsid w:val="00BE3DC1"/>
    <w:rsid w:val="00BE4873"/>
    <w:rsid w:val="00BE4F8B"/>
    <w:rsid w:val="00BE59B8"/>
    <w:rsid w:val="00BE715A"/>
    <w:rsid w:val="00BE7645"/>
    <w:rsid w:val="00BE7C8E"/>
    <w:rsid w:val="00BF03B7"/>
    <w:rsid w:val="00BF3DEF"/>
    <w:rsid w:val="00BF4700"/>
    <w:rsid w:val="00BF6DB8"/>
    <w:rsid w:val="00BF72A8"/>
    <w:rsid w:val="00BF7CDE"/>
    <w:rsid w:val="00BF7E02"/>
    <w:rsid w:val="00BF7E83"/>
    <w:rsid w:val="00C00221"/>
    <w:rsid w:val="00C030D8"/>
    <w:rsid w:val="00C05977"/>
    <w:rsid w:val="00C05A64"/>
    <w:rsid w:val="00C05ABC"/>
    <w:rsid w:val="00C05F9A"/>
    <w:rsid w:val="00C065E2"/>
    <w:rsid w:val="00C10CC2"/>
    <w:rsid w:val="00C10EA1"/>
    <w:rsid w:val="00C11570"/>
    <w:rsid w:val="00C1181C"/>
    <w:rsid w:val="00C140F0"/>
    <w:rsid w:val="00C162D1"/>
    <w:rsid w:val="00C2038E"/>
    <w:rsid w:val="00C21D2F"/>
    <w:rsid w:val="00C2271E"/>
    <w:rsid w:val="00C22B86"/>
    <w:rsid w:val="00C26260"/>
    <w:rsid w:val="00C274CF"/>
    <w:rsid w:val="00C27632"/>
    <w:rsid w:val="00C27691"/>
    <w:rsid w:val="00C308BA"/>
    <w:rsid w:val="00C30C86"/>
    <w:rsid w:val="00C321A0"/>
    <w:rsid w:val="00C33087"/>
    <w:rsid w:val="00C3422C"/>
    <w:rsid w:val="00C36ACF"/>
    <w:rsid w:val="00C423C9"/>
    <w:rsid w:val="00C44523"/>
    <w:rsid w:val="00C46E84"/>
    <w:rsid w:val="00C46FC0"/>
    <w:rsid w:val="00C471D1"/>
    <w:rsid w:val="00C47E6F"/>
    <w:rsid w:val="00C50514"/>
    <w:rsid w:val="00C52A13"/>
    <w:rsid w:val="00C53158"/>
    <w:rsid w:val="00C53392"/>
    <w:rsid w:val="00C5472B"/>
    <w:rsid w:val="00C56DAF"/>
    <w:rsid w:val="00C56EAC"/>
    <w:rsid w:val="00C56F7D"/>
    <w:rsid w:val="00C60A9A"/>
    <w:rsid w:val="00C611D6"/>
    <w:rsid w:val="00C61541"/>
    <w:rsid w:val="00C61C4F"/>
    <w:rsid w:val="00C62B21"/>
    <w:rsid w:val="00C62DCB"/>
    <w:rsid w:val="00C675FA"/>
    <w:rsid w:val="00C67667"/>
    <w:rsid w:val="00C67B04"/>
    <w:rsid w:val="00C70A38"/>
    <w:rsid w:val="00C744D6"/>
    <w:rsid w:val="00C776C5"/>
    <w:rsid w:val="00C77F81"/>
    <w:rsid w:val="00C80708"/>
    <w:rsid w:val="00C80DE0"/>
    <w:rsid w:val="00C81EFF"/>
    <w:rsid w:val="00C8350D"/>
    <w:rsid w:val="00C83600"/>
    <w:rsid w:val="00C85226"/>
    <w:rsid w:val="00C85865"/>
    <w:rsid w:val="00C85AC6"/>
    <w:rsid w:val="00C86AE6"/>
    <w:rsid w:val="00C917B4"/>
    <w:rsid w:val="00C91FB4"/>
    <w:rsid w:val="00C937C1"/>
    <w:rsid w:val="00C95751"/>
    <w:rsid w:val="00C96725"/>
    <w:rsid w:val="00C96A95"/>
    <w:rsid w:val="00C97393"/>
    <w:rsid w:val="00C97DA2"/>
    <w:rsid w:val="00CA16F7"/>
    <w:rsid w:val="00CA3383"/>
    <w:rsid w:val="00CA3AAA"/>
    <w:rsid w:val="00CA506F"/>
    <w:rsid w:val="00CA57BF"/>
    <w:rsid w:val="00CA64FF"/>
    <w:rsid w:val="00CB1825"/>
    <w:rsid w:val="00CB2E2D"/>
    <w:rsid w:val="00CB3304"/>
    <w:rsid w:val="00CB3491"/>
    <w:rsid w:val="00CB3E14"/>
    <w:rsid w:val="00CB47C3"/>
    <w:rsid w:val="00CB53BE"/>
    <w:rsid w:val="00CB5840"/>
    <w:rsid w:val="00CC22BF"/>
    <w:rsid w:val="00CC25C4"/>
    <w:rsid w:val="00CC26E3"/>
    <w:rsid w:val="00CC31A0"/>
    <w:rsid w:val="00CC31AC"/>
    <w:rsid w:val="00CC68A0"/>
    <w:rsid w:val="00CC6D8E"/>
    <w:rsid w:val="00CD1C6D"/>
    <w:rsid w:val="00CD265E"/>
    <w:rsid w:val="00CD4438"/>
    <w:rsid w:val="00CD4ACE"/>
    <w:rsid w:val="00CD508A"/>
    <w:rsid w:val="00CD56C0"/>
    <w:rsid w:val="00CE0EC6"/>
    <w:rsid w:val="00CE0F05"/>
    <w:rsid w:val="00CE1E69"/>
    <w:rsid w:val="00CE293D"/>
    <w:rsid w:val="00CE395A"/>
    <w:rsid w:val="00CE4D15"/>
    <w:rsid w:val="00CE575D"/>
    <w:rsid w:val="00CE659A"/>
    <w:rsid w:val="00CE68EE"/>
    <w:rsid w:val="00CF0B78"/>
    <w:rsid w:val="00CF104F"/>
    <w:rsid w:val="00CF23E1"/>
    <w:rsid w:val="00CF2545"/>
    <w:rsid w:val="00CF2BBC"/>
    <w:rsid w:val="00CF33AF"/>
    <w:rsid w:val="00CF54D1"/>
    <w:rsid w:val="00CF58CA"/>
    <w:rsid w:val="00CF71A5"/>
    <w:rsid w:val="00CF7329"/>
    <w:rsid w:val="00CF753F"/>
    <w:rsid w:val="00CF7568"/>
    <w:rsid w:val="00D00BF9"/>
    <w:rsid w:val="00D0181D"/>
    <w:rsid w:val="00D0453A"/>
    <w:rsid w:val="00D04A66"/>
    <w:rsid w:val="00D05CE9"/>
    <w:rsid w:val="00D06428"/>
    <w:rsid w:val="00D07F5B"/>
    <w:rsid w:val="00D1120B"/>
    <w:rsid w:val="00D12A64"/>
    <w:rsid w:val="00D135ED"/>
    <w:rsid w:val="00D13B0F"/>
    <w:rsid w:val="00D15D84"/>
    <w:rsid w:val="00D2111B"/>
    <w:rsid w:val="00D21832"/>
    <w:rsid w:val="00D21935"/>
    <w:rsid w:val="00D244FC"/>
    <w:rsid w:val="00D248AB"/>
    <w:rsid w:val="00D30EF4"/>
    <w:rsid w:val="00D3165F"/>
    <w:rsid w:val="00D324D7"/>
    <w:rsid w:val="00D33236"/>
    <w:rsid w:val="00D33B7C"/>
    <w:rsid w:val="00D3433E"/>
    <w:rsid w:val="00D355BF"/>
    <w:rsid w:val="00D36106"/>
    <w:rsid w:val="00D36634"/>
    <w:rsid w:val="00D377B3"/>
    <w:rsid w:val="00D378AC"/>
    <w:rsid w:val="00D41062"/>
    <w:rsid w:val="00D4132D"/>
    <w:rsid w:val="00D414AD"/>
    <w:rsid w:val="00D41658"/>
    <w:rsid w:val="00D421F8"/>
    <w:rsid w:val="00D42700"/>
    <w:rsid w:val="00D4416B"/>
    <w:rsid w:val="00D4769D"/>
    <w:rsid w:val="00D501B7"/>
    <w:rsid w:val="00D502DE"/>
    <w:rsid w:val="00D50F1E"/>
    <w:rsid w:val="00D510B9"/>
    <w:rsid w:val="00D517F1"/>
    <w:rsid w:val="00D5267B"/>
    <w:rsid w:val="00D53322"/>
    <w:rsid w:val="00D53583"/>
    <w:rsid w:val="00D54559"/>
    <w:rsid w:val="00D559F1"/>
    <w:rsid w:val="00D55C62"/>
    <w:rsid w:val="00D55EC9"/>
    <w:rsid w:val="00D578D9"/>
    <w:rsid w:val="00D57D03"/>
    <w:rsid w:val="00D60AE8"/>
    <w:rsid w:val="00D61737"/>
    <w:rsid w:val="00D61D44"/>
    <w:rsid w:val="00D634E2"/>
    <w:rsid w:val="00D63725"/>
    <w:rsid w:val="00D63C5F"/>
    <w:rsid w:val="00D659BE"/>
    <w:rsid w:val="00D659E9"/>
    <w:rsid w:val="00D65A40"/>
    <w:rsid w:val="00D700DC"/>
    <w:rsid w:val="00D70199"/>
    <w:rsid w:val="00D71975"/>
    <w:rsid w:val="00D71C79"/>
    <w:rsid w:val="00D7243F"/>
    <w:rsid w:val="00D75143"/>
    <w:rsid w:val="00D75310"/>
    <w:rsid w:val="00D76C05"/>
    <w:rsid w:val="00D804F3"/>
    <w:rsid w:val="00D808FE"/>
    <w:rsid w:val="00D8186F"/>
    <w:rsid w:val="00D846AC"/>
    <w:rsid w:val="00D84749"/>
    <w:rsid w:val="00D905B6"/>
    <w:rsid w:val="00D910C8"/>
    <w:rsid w:val="00D9161B"/>
    <w:rsid w:val="00D91684"/>
    <w:rsid w:val="00D92BDD"/>
    <w:rsid w:val="00D963AC"/>
    <w:rsid w:val="00D97DA3"/>
    <w:rsid w:val="00DA03ED"/>
    <w:rsid w:val="00DA1BA3"/>
    <w:rsid w:val="00DA3F4A"/>
    <w:rsid w:val="00DA3FD6"/>
    <w:rsid w:val="00DA4457"/>
    <w:rsid w:val="00DA4515"/>
    <w:rsid w:val="00DA6EE0"/>
    <w:rsid w:val="00DA7A50"/>
    <w:rsid w:val="00DB1045"/>
    <w:rsid w:val="00DB3C48"/>
    <w:rsid w:val="00DB53A2"/>
    <w:rsid w:val="00DB656A"/>
    <w:rsid w:val="00DB667B"/>
    <w:rsid w:val="00DB6A18"/>
    <w:rsid w:val="00DB7821"/>
    <w:rsid w:val="00DC2107"/>
    <w:rsid w:val="00DC22F2"/>
    <w:rsid w:val="00DC29FE"/>
    <w:rsid w:val="00DC4526"/>
    <w:rsid w:val="00DC46B0"/>
    <w:rsid w:val="00DC4B35"/>
    <w:rsid w:val="00DC573E"/>
    <w:rsid w:val="00DC5ED5"/>
    <w:rsid w:val="00DC6B9A"/>
    <w:rsid w:val="00DC7160"/>
    <w:rsid w:val="00DD0719"/>
    <w:rsid w:val="00DD2DBD"/>
    <w:rsid w:val="00DD3460"/>
    <w:rsid w:val="00DD3B2B"/>
    <w:rsid w:val="00DD5802"/>
    <w:rsid w:val="00DD5E27"/>
    <w:rsid w:val="00DD7892"/>
    <w:rsid w:val="00DE15EE"/>
    <w:rsid w:val="00DE1612"/>
    <w:rsid w:val="00DE519F"/>
    <w:rsid w:val="00DE5EBC"/>
    <w:rsid w:val="00DF036F"/>
    <w:rsid w:val="00DF235C"/>
    <w:rsid w:val="00DF2540"/>
    <w:rsid w:val="00DF2627"/>
    <w:rsid w:val="00DF42B6"/>
    <w:rsid w:val="00DF43CF"/>
    <w:rsid w:val="00DF4FFF"/>
    <w:rsid w:val="00DF511E"/>
    <w:rsid w:val="00DF664B"/>
    <w:rsid w:val="00DF6938"/>
    <w:rsid w:val="00DF6AC2"/>
    <w:rsid w:val="00DF6AD1"/>
    <w:rsid w:val="00E0077A"/>
    <w:rsid w:val="00E00960"/>
    <w:rsid w:val="00E00CBD"/>
    <w:rsid w:val="00E01F82"/>
    <w:rsid w:val="00E022D9"/>
    <w:rsid w:val="00E0312E"/>
    <w:rsid w:val="00E040F7"/>
    <w:rsid w:val="00E05AC9"/>
    <w:rsid w:val="00E05F94"/>
    <w:rsid w:val="00E06AE5"/>
    <w:rsid w:val="00E10E00"/>
    <w:rsid w:val="00E10EC1"/>
    <w:rsid w:val="00E132AA"/>
    <w:rsid w:val="00E13723"/>
    <w:rsid w:val="00E14397"/>
    <w:rsid w:val="00E1447A"/>
    <w:rsid w:val="00E146B5"/>
    <w:rsid w:val="00E157D2"/>
    <w:rsid w:val="00E15DAF"/>
    <w:rsid w:val="00E16666"/>
    <w:rsid w:val="00E16C25"/>
    <w:rsid w:val="00E20E4C"/>
    <w:rsid w:val="00E22B2F"/>
    <w:rsid w:val="00E23F62"/>
    <w:rsid w:val="00E2483E"/>
    <w:rsid w:val="00E26211"/>
    <w:rsid w:val="00E27AB6"/>
    <w:rsid w:val="00E27D74"/>
    <w:rsid w:val="00E306E2"/>
    <w:rsid w:val="00E308A0"/>
    <w:rsid w:val="00E30B7C"/>
    <w:rsid w:val="00E32642"/>
    <w:rsid w:val="00E33DD3"/>
    <w:rsid w:val="00E34F78"/>
    <w:rsid w:val="00E40FE2"/>
    <w:rsid w:val="00E4296D"/>
    <w:rsid w:val="00E432DC"/>
    <w:rsid w:val="00E4367A"/>
    <w:rsid w:val="00E44344"/>
    <w:rsid w:val="00E51AF5"/>
    <w:rsid w:val="00E51BC1"/>
    <w:rsid w:val="00E51D5A"/>
    <w:rsid w:val="00E523C1"/>
    <w:rsid w:val="00E5570F"/>
    <w:rsid w:val="00E55E8C"/>
    <w:rsid w:val="00E572D3"/>
    <w:rsid w:val="00E576E4"/>
    <w:rsid w:val="00E60C93"/>
    <w:rsid w:val="00E61121"/>
    <w:rsid w:val="00E615CD"/>
    <w:rsid w:val="00E61CB1"/>
    <w:rsid w:val="00E61D16"/>
    <w:rsid w:val="00E620EB"/>
    <w:rsid w:val="00E62765"/>
    <w:rsid w:val="00E64175"/>
    <w:rsid w:val="00E6418C"/>
    <w:rsid w:val="00E67528"/>
    <w:rsid w:val="00E67E6F"/>
    <w:rsid w:val="00E70798"/>
    <w:rsid w:val="00E714C3"/>
    <w:rsid w:val="00E71580"/>
    <w:rsid w:val="00E716D4"/>
    <w:rsid w:val="00E728E0"/>
    <w:rsid w:val="00E72982"/>
    <w:rsid w:val="00E738CC"/>
    <w:rsid w:val="00E73A07"/>
    <w:rsid w:val="00E73D8A"/>
    <w:rsid w:val="00E75DBF"/>
    <w:rsid w:val="00E81D57"/>
    <w:rsid w:val="00E822DD"/>
    <w:rsid w:val="00E84509"/>
    <w:rsid w:val="00E8486A"/>
    <w:rsid w:val="00E8583F"/>
    <w:rsid w:val="00E8617F"/>
    <w:rsid w:val="00E86735"/>
    <w:rsid w:val="00E8680B"/>
    <w:rsid w:val="00E918DA"/>
    <w:rsid w:val="00E94EBA"/>
    <w:rsid w:val="00E972E6"/>
    <w:rsid w:val="00E97714"/>
    <w:rsid w:val="00EA0661"/>
    <w:rsid w:val="00EA5639"/>
    <w:rsid w:val="00EA642B"/>
    <w:rsid w:val="00EA74BB"/>
    <w:rsid w:val="00EA7EAD"/>
    <w:rsid w:val="00EB149D"/>
    <w:rsid w:val="00EB1A2A"/>
    <w:rsid w:val="00EB2275"/>
    <w:rsid w:val="00EB2CA1"/>
    <w:rsid w:val="00EB2D05"/>
    <w:rsid w:val="00EB315F"/>
    <w:rsid w:val="00EB3AFF"/>
    <w:rsid w:val="00EB3FAB"/>
    <w:rsid w:val="00EB4A18"/>
    <w:rsid w:val="00EB5B99"/>
    <w:rsid w:val="00EC0386"/>
    <w:rsid w:val="00EC1EDF"/>
    <w:rsid w:val="00EC206D"/>
    <w:rsid w:val="00EC2C61"/>
    <w:rsid w:val="00EC4026"/>
    <w:rsid w:val="00EC4642"/>
    <w:rsid w:val="00EC4BBC"/>
    <w:rsid w:val="00EC4E02"/>
    <w:rsid w:val="00EC547F"/>
    <w:rsid w:val="00EC5E2D"/>
    <w:rsid w:val="00EC6F44"/>
    <w:rsid w:val="00ED1A19"/>
    <w:rsid w:val="00ED270A"/>
    <w:rsid w:val="00ED2B0B"/>
    <w:rsid w:val="00ED3AE2"/>
    <w:rsid w:val="00ED3B58"/>
    <w:rsid w:val="00ED44BD"/>
    <w:rsid w:val="00EE2E4C"/>
    <w:rsid w:val="00EE4B03"/>
    <w:rsid w:val="00EF0008"/>
    <w:rsid w:val="00EF0095"/>
    <w:rsid w:val="00EF0277"/>
    <w:rsid w:val="00EF057C"/>
    <w:rsid w:val="00EF1865"/>
    <w:rsid w:val="00EF32E0"/>
    <w:rsid w:val="00EF35C6"/>
    <w:rsid w:val="00EF4112"/>
    <w:rsid w:val="00EF46F3"/>
    <w:rsid w:val="00EF4D73"/>
    <w:rsid w:val="00EF538C"/>
    <w:rsid w:val="00EF54CE"/>
    <w:rsid w:val="00EF577D"/>
    <w:rsid w:val="00EF6A49"/>
    <w:rsid w:val="00EF6AE1"/>
    <w:rsid w:val="00EF7348"/>
    <w:rsid w:val="00F00178"/>
    <w:rsid w:val="00F00AB7"/>
    <w:rsid w:val="00F00E82"/>
    <w:rsid w:val="00F01256"/>
    <w:rsid w:val="00F022E2"/>
    <w:rsid w:val="00F029A9"/>
    <w:rsid w:val="00F04265"/>
    <w:rsid w:val="00F11C96"/>
    <w:rsid w:val="00F12005"/>
    <w:rsid w:val="00F120B2"/>
    <w:rsid w:val="00F12483"/>
    <w:rsid w:val="00F1251A"/>
    <w:rsid w:val="00F13B33"/>
    <w:rsid w:val="00F1496C"/>
    <w:rsid w:val="00F1522E"/>
    <w:rsid w:val="00F22274"/>
    <w:rsid w:val="00F22E89"/>
    <w:rsid w:val="00F2398C"/>
    <w:rsid w:val="00F23B32"/>
    <w:rsid w:val="00F24405"/>
    <w:rsid w:val="00F24AE7"/>
    <w:rsid w:val="00F251F1"/>
    <w:rsid w:val="00F25420"/>
    <w:rsid w:val="00F2546A"/>
    <w:rsid w:val="00F26595"/>
    <w:rsid w:val="00F2734C"/>
    <w:rsid w:val="00F30575"/>
    <w:rsid w:val="00F3222E"/>
    <w:rsid w:val="00F33291"/>
    <w:rsid w:val="00F3603D"/>
    <w:rsid w:val="00F37A03"/>
    <w:rsid w:val="00F40AE7"/>
    <w:rsid w:val="00F4163B"/>
    <w:rsid w:val="00F41A4E"/>
    <w:rsid w:val="00F41D60"/>
    <w:rsid w:val="00F42F80"/>
    <w:rsid w:val="00F46123"/>
    <w:rsid w:val="00F47817"/>
    <w:rsid w:val="00F47995"/>
    <w:rsid w:val="00F50DEF"/>
    <w:rsid w:val="00F511A9"/>
    <w:rsid w:val="00F51FFE"/>
    <w:rsid w:val="00F53094"/>
    <w:rsid w:val="00F53A5C"/>
    <w:rsid w:val="00F56398"/>
    <w:rsid w:val="00F564ED"/>
    <w:rsid w:val="00F5715B"/>
    <w:rsid w:val="00F5757E"/>
    <w:rsid w:val="00F62A8C"/>
    <w:rsid w:val="00F62C3B"/>
    <w:rsid w:val="00F6323A"/>
    <w:rsid w:val="00F63E25"/>
    <w:rsid w:val="00F648BF"/>
    <w:rsid w:val="00F65A6F"/>
    <w:rsid w:val="00F72451"/>
    <w:rsid w:val="00F7309C"/>
    <w:rsid w:val="00F73A18"/>
    <w:rsid w:val="00F76DCF"/>
    <w:rsid w:val="00F76EA3"/>
    <w:rsid w:val="00F80287"/>
    <w:rsid w:val="00F80FEA"/>
    <w:rsid w:val="00F81776"/>
    <w:rsid w:val="00F82283"/>
    <w:rsid w:val="00F8288E"/>
    <w:rsid w:val="00F82F7A"/>
    <w:rsid w:val="00F83207"/>
    <w:rsid w:val="00F838A6"/>
    <w:rsid w:val="00F839CB"/>
    <w:rsid w:val="00F83CD4"/>
    <w:rsid w:val="00F85FFC"/>
    <w:rsid w:val="00F86698"/>
    <w:rsid w:val="00F86C73"/>
    <w:rsid w:val="00F8713C"/>
    <w:rsid w:val="00F92D6C"/>
    <w:rsid w:val="00F93018"/>
    <w:rsid w:val="00F938D9"/>
    <w:rsid w:val="00F943A0"/>
    <w:rsid w:val="00F947B1"/>
    <w:rsid w:val="00F96F1F"/>
    <w:rsid w:val="00F97007"/>
    <w:rsid w:val="00FA0120"/>
    <w:rsid w:val="00FA0B5E"/>
    <w:rsid w:val="00FA13A2"/>
    <w:rsid w:val="00FA24E5"/>
    <w:rsid w:val="00FA3A6C"/>
    <w:rsid w:val="00FA3BAD"/>
    <w:rsid w:val="00FA3E83"/>
    <w:rsid w:val="00FA4DD7"/>
    <w:rsid w:val="00FA4E35"/>
    <w:rsid w:val="00FA7223"/>
    <w:rsid w:val="00FA7561"/>
    <w:rsid w:val="00FA7DB1"/>
    <w:rsid w:val="00FA7E53"/>
    <w:rsid w:val="00FB1929"/>
    <w:rsid w:val="00FB2F1F"/>
    <w:rsid w:val="00FB7281"/>
    <w:rsid w:val="00FC0DE3"/>
    <w:rsid w:val="00FC1507"/>
    <w:rsid w:val="00FC307E"/>
    <w:rsid w:val="00FC30B4"/>
    <w:rsid w:val="00FC4BD6"/>
    <w:rsid w:val="00FC5099"/>
    <w:rsid w:val="00FC57C9"/>
    <w:rsid w:val="00FC58ED"/>
    <w:rsid w:val="00FC5A15"/>
    <w:rsid w:val="00FC5BA5"/>
    <w:rsid w:val="00FC60E9"/>
    <w:rsid w:val="00FC7364"/>
    <w:rsid w:val="00FC7E57"/>
    <w:rsid w:val="00FD0265"/>
    <w:rsid w:val="00FD070E"/>
    <w:rsid w:val="00FD109D"/>
    <w:rsid w:val="00FD1F76"/>
    <w:rsid w:val="00FD2BA4"/>
    <w:rsid w:val="00FD3068"/>
    <w:rsid w:val="00FD5E66"/>
    <w:rsid w:val="00FD63E1"/>
    <w:rsid w:val="00FD755A"/>
    <w:rsid w:val="00FE44D4"/>
    <w:rsid w:val="00FE489A"/>
    <w:rsid w:val="00FE7791"/>
    <w:rsid w:val="00FE7EFA"/>
    <w:rsid w:val="00FF1ECC"/>
    <w:rsid w:val="00FF1FA2"/>
    <w:rsid w:val="00FF2BC8"/>
    <w:rsid w:val="00FF2EBA"/>
    <w:rsid w:val="00FF332E"/>
    <w:rsid w:val="00FF4462"/>
    <w:rsid w:val="00FF4BA3"/>
    <w:rsid w:val="00FF68C8"/>
    <w:rsid w:val="00FF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0EEFE9"/>
  <w15:chartTrackingRefBased/>
  <w15:docId w15:val="{173CC4FD-0A1C-4641-88A9-23C88D2FB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46E39"/>
    <w:pPr>
      <w:spacing w:after="0" w:line="240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CC26E3"/>
    <w:pPr>
      <w:keepNext/>
      <w:keepLines/>
      <w:spacing w:before="240"/>
      <w:outlineLvl w:val="0"/>
    </w:pPr>
    <w:rPr>
      <w:rFonts w:ascii="Asap" w:eastAsiaTheme="majorEastAsia" w:hAnsi="Asap" w:cstheme="majorBidi"/>
      <w:b/>
      <w:i/>
      <w:color w:val="1A3E70"/>
      <w:sz w:val="50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C26E3"/>
    <w:pPr>
      <w:keepNext/>
      <w:keepLines/>
      <w:spacing w:before="40"/>
      <w:outlineLvl w:val="1"/>
    </w:pPr>
    <w:rPr>
      <w:rFonts w:ascii="Asap" w:eastAsiaTheme="majorEastAsia" w:hAnsi="Asap" w:cstheme="majorBidi"/>
      <w:b/>
      <w:i/>
      <w:color w:val="00AAD5"/>
      <w:sz w:val="3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C26E3"/>
    <w:pPr>
      <w:keepNext/>
      <w:keepLines/>
      <w:spacing w:before="40"/>
      <w:outlineLvl w:val="2"/>
    </w:pPr>
    <w:rPr>
      <w:rFonts w:ascii="Asap" w:eastAsiaTheme="majorEastAsia" w:hAnsi="Asap" w:cstheme="majorBidi"/>
      <w:b/>
      <w:i/>
      <w:color w:val="00AAD5"/>
      <w:sz w:val="28"/>
      <w:szCs w:val="24"/>
    </w:rPr>
  </w:style>
  <w:style w:type="paragraph" w:styleId="Kop4">
    <w:name w:val="heading 4"/>
    <w:basedOn w:val="Ondertitel"/>
    <w:next w:val="Standaard"/>
    <w:link w:val="Kop4Char"/>
    <w:uiPriority w:val="9"/>
    <w:unhideWhenUsed/>
    <w:qFormat/>
    <w:rsid w:val="00046E39"/>
    <w:pPr>
      <w:outlineLvl w:val="3"/>
    </w:p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63662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unhideWhenUsed/>
    <w:rsid w:val="0063662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unhideWhenUsed/>
    <w:rsid w:val="0063662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unhideWhenUsed/>
    <w:rsid w:val="0063662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unhideWhenUsed/>
    <w:rsid w:val="0063662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2E70CD"/>
    <w:pPr>
      <w:tabs>
        <w:tab w:val="center" w:pos="4513"/>
        <w:tab w:val="right" w:pos="9026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2E70CD"/>
  </w:style>
  <w:style w:type="paragraph" w:styleId="Voettekst">
    <w:name w:val="footer"/>
    <w:basedOn w:val="Standaard"/>
    <w:link w:val="VoettekstChar"/>
    <w:uiPriority w:val="99"/>
    <w:unhideWhenUsed/>
    <w:rsid w:val="002E70CD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E70CD"/>
  </w:style>
  <w:style w:type="paragraph" w:styleId="Geenafstand">
    <w:name w:val="No Spacing"/>
    <w:uiPriority w:val="1"/>
    <w:qFormat/>
    <w:rsid w:val="00CC26E3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CC26E3"/>
    <w:rPr>
      <w:rFonts w:ascii="Asap" w:eastAsiaTheme="majorEastAsia" w:hAnsi="Asap" w:cstheme="majorBidi"/>
      <w:b/>
      <w:i/>
      <w:color w:val="1A3E70"/>
      <w:sz w:val="50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CC26E3"/>
    <w:rPr>
      <w:rFonts w:ascii="Asap" w:eastAsiaTheme="majorEastAsia" w:hAnsi="Asap" w:cstheme="majorBidi"/>
      <w:b/>
      <w:i/>
      <w:color w:val="00AAD5"/>
      <w:sz w:val="36"/>
      <w:szCs w:val="26"/>
    </w:rPr>
  </w:style>
  <w:style w:type="paragraph" w:styleId="Titel">
    <w:name w:val="Title"/>
    <w:aliases w:val="kop 3"/>
    <w:basedOn w:val="Standaard"/>
    <w:next w:val="Standaard"/>
    <w:link w:val="TitelChar"/>
    <w:uiPriority w:val="10"/>
    <w:rsid w:val="00CC26E3"/>
    <w:pPr>
      <w:contextualSpacing/>
    </w:pPr>
    <w:rPr>
      <w:rFonts w:ascii="Asap" w:eastAsiaTheme="majorEastAsia" w:hAnsi="Asap" w:cstheme="majorBidi"/>
      <w:b/>
      <w:i/>
      <w:color w:val="00AAD5"/>
      <w:spacing w:val="-10"/>
      <w:kern w:val="28"/>
      <w:sz w:val="24"/>
      <w:szCs w:val="56"/>
    </w:rPr>
  </w:style>
  <w:style w:type="character" w:customStyle="1" w:styleId="TitelChar">
    <w:name w:val="Titel Char"/>
    <w:aliases w:val="kop 3 Char"/>
    <w:basedOn w:val="Standaardalinea-lettertype"/>
    <w:link w:val="Titel"/>
    <w:uiPriority w:val="10"/>
    <w:rsid w:val="00CC26E3"/>
    <w:rPr>
      <w:rFonts w:ascii="Asap" w:eastAsiaTheme="majorEastAsia" w:hAnsi="Asap" w:cstheme="majorBidi"/>
      <w:b/>
      <w:i/>
      <w:color w:val="00AAD5"/>
      <w:spacing w:val="-10"/>
      <w:kern w:val="28"/>
      <w:sz w:val="24"/>
      <w:szCs w:val="56"/>
    </w:rPr>
  </w:style>
  <w:style w:type="paragraph" w:styleId="Ondertitel">
    <w:name w:val="Subtitle"/>
    <w:aliases w:val="kop 4"/>
    <w:basedOn w:val="Standaard"/>
    <w:next w:val="Standaard"/>
    <w:link w:val="OndertitelChar"/>
    <w:uiPriority w:val="11"/>
    <w:rsid w:val="00CC26E3"/>
    <w:pPr>
      <w:numPr>
        <w:ilvl w:val="1"/>
      </w:numPr>
    </w:pPr>
    <w:rPr>
      <w:rFonts w:ascii="Asap" w:eastAsiaTheme="minorEastAsia" w:hAnsi="Asap"/>
      <w:b/>
      <w:i/>
      <w:color w:val="E8308A"/>
      <w:spacing w:val="15"/>
      <w:sz w:val="24"/>
    </w:rPr>
  </w:style>
  <w:style w:type="character" w:customStyle="1" w:styleId="OndertitelChar">
    <w:name w:val="Ondertitel Char"/>
    <w:aliases w:val="kop 4 Char"/>
    <w:basedOn w:val="Standaardalinea-lettertype"/>
    <w:link w:val="Ondertitel"/>
    <w:uiPriority w:val="11"/>
    <w:rsid w:val="00CC26E3"/>
    <w:rPr>
      <w:rFonts w:ascii="Asap" w:eastAsiaTheme="minorEastAsia" w:hAnsi="Asap"/>
      <w:b/>
      <w:i/>
      <w:color w:val="E8308A"/>
      <w:spacing w:val="15"/>
      <w:sz w:val="24"/>
    </w:rPr>
  </w:style>
  <w:style w:type="character" w:customStyle="1" w:styleId="Kop3Char">
    <w:name w:val="Kop 3 Char"/>
    <w:basedOn w:val="Standaardalinea-lettertype"/>
    <w:link w:val="Kop3"/>
    <w:uiPriority w:val="9"/>
    <w:rsid w:val="00CC26E3"/>
    <w:rPr>
      <w:rFonts w:ascii="Asap" w:eastAsiaTheme="majorEastAsia" w:hAnsi="Asap" w:cstheme="majorBidi"/>
      <w:b/>
      <w:i/>
      <w:color w:val="00AAD5"/>
      <w:sz w:val="28"/>
      <w:szCs w:val="24"/>
    </w:rPr>
  </w:style>
  <w:style w:type="character" w:styleId="Subtielebenadrukking">
    <w:name w:val="Subtle Emphasis"/>
    <w:basedOn w:val="Standaardalinea-lettertype"/>
    <w:uiPriority w:val="19"/>
    <w:rsid w:val="00CC26E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2E03B2"/>
    <w:pPr>
      <w:ind w:left="720"/>
      <w:contextualSpacing/>
    </w:pPr>
  </w:style>
  <w:style w:type="paragraph" w:customStyle="1" w:styleId="Kop">
    <w:name w:val="Kop"/>
    <w:basedOn w:val="Kop1"/>
    <w:link w:val="KopChar"/>
    <w:rsid w:val="002E03B2"/>
    <w:pPr>
      <w:numPr>
        <w:numId w:val="1"/>
      </w:numPr>
      <w:ind w:left="284"/>
    </w:pPr>
    <w:rPr>
      <w:sz w:val="32"/>
    </w:rPr>
  </w:style>
  <w:style w:type="character" w:customStyle="1" w:styleId="KopChar">
    <w:name w:val="Kop Char"/>
    <w:basedOn w:val="Kop1Char"/>
    <w:link w:val="Kop"/>
    <w:rsid w:val="002E03B2"/>
    <w:rPr>
      <w:rFonts w:ascii="Asap" w:eastAsiaTheme="majorEastAsia" w:hAnsi="Asap" w:cstheme="majorBidi"/>
      <w:b/>
      <w:i/>
      <w:color w:val="1A3E70"/>
      <w:sz w:val="32"/>
      <w:szCs w:val="32"/>
    </w:rPr>
  </w:style>
  <w:style w:type="table" w:styleId="Tabelraster">
    <w:name w:val="Table Grid"/>
    <w:basedOn w:val="Standaardtabel"/>
    <w:uiPriority w:val="39"/>
    <w:rsid w:val="00C030D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4Char">
    <w:name w:val="Kop 4 Char"/>
    <w:basedOn w:val="Standaardalinea-lettertype"/>
    <w:link w:val="Kop4"/>
    <w:uiPriority w:val="9"/>
    <w:rsid w:val="00046E39"/>
    <w:rPr>
      <w:rFonts w:ascii="Asap" w:eastAsiaTheme="minorEastAsia" w:hAnsi="Asap"/>
      <w:b/>
      <w:i/>
      <w:color w:val="E8308A"/>
      <w:spacing w:val="15"/>
      <w:sz w:val="24"/>
    </w:rPr>
  </w:style>
  <w:style w:type="character" w:customStyle="1" w:styleId="Kop5Char">
    <w:name w:val="Kop 5 Char"/>
    <w:basedOn w:val="Standaardalinea-lettertype"/>
    <w:link w:val="Kop5"/>
    <w:uiPriority w:val="9"/>
    <w:rsid w:val="006366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rsid w:val="006366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rsid w:val="006366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rsid w:val="006366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rsid w:val="006366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Standaardalinea-lettertype"/>
    <w:uiPriority w:val="99"/>
    <w:unhideWhenUsed/>
    <w:rsid w:val="004B725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B7259"/>
    <w:rPr>
      <w:color w:val="605E5C"/>
      <w:shd w:val="clear" w:color="auto" w:fill="E1DFDD"/>
    </w:rPr>
  </w:style>
  <w:style w:type="paragraph" w:styleId="Normaalweb">
    <w:name w:val="Normal (Web)"/>
    <w:basedOn w:val="Standaard"/>
    <w:uiPriority w:val="99"/>
    <w:semiHidden/>
    <w:unhideWhenUsed/>
    <w:rsid w:val="002E047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652A55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652A55"/>
    <w:rPr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652A55"/>
    <w:rPr>
      <w:vertAlign w:val="superscript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27905"/>
    <w:rPr>
      <w:color w:val="954F72" w:themeColor="followed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81EF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81EFF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81EFF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81EFF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81EFF"/>
    <w:rPr>
      <w:b/>
      <w:bCs/>
      <w:sz w:val="20"/>
      <w:szCs w:val="20"/>
    </w:rPr>
  </w:style>
  <w:style w:type="paragraph" w:styleId="Revisie">
    <w:name w:val="Revision"/>
    <w:hidden/>
    <w:uiPriority w:val="99"/>
    <w:semiHidden/>
    <w:rsid w:val="001918D4"/>
    <w:pPr>
      <w:spacing w:after="0" w:line="240" w:lineRule="auto"/>
    </w:pPr>
  </w:style>
  <w:style w:type="paragraph" w:customStyle="1" w:styleId="xmsonormal">
    <w:name w:val="xmsonormal"/>
    <w:basedOn w:val="Standaard"/>
    <w:rsid w:val="00EF057C"/>
    <w:rPr>
      <w:rFonts w:ascii="Calibri" w:hAnsi="Calibri" w:cs="Calibri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57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75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43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28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4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logius.nl/diensten/samenwerkende-catalogi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digitaleoverheid.nl/overzicht-van-alle-onderwerpen/europa/single-digitale-gateway/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impactcv.sharepoint.com/sites/SjablonenDimpact/Gedeelde%20documenten/General/Memo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6345EEEEB1FE47820CC27E27ABBF5B" ma:contentTypeVersion="13" ma:contentTypeDescription="Een nieuw document maken." ma:contentTypeScope="" ma:versionID="8c388eecfc492abfe338792072424f74">
  <xsd:schema xmlns:xsd="http://www.w3.org/2001/XMLSchema" xmlns:xs="http://www.w3.org/2001/XMLSchema" xmlns:p="http://schemas.microsoft.com/office/2006/metadata/properties" xmlns:ns2="28993cc6-004d-4a6f-8965-d4bbcc82dae6" xmlns:ns3="2909c44c-88ae-4f42-b976-3caa965741c2" targetNamespace="http://schemas.microsoft.com/office/2006/metadata/properties" ma:root="true" ma:fieldsID="115c6ad0e52024ad8696016bd3426422" ns2:_="" ns3:_="">
    <xsd:import namespace="28993cc6-004d-4a6f-8965-d4bbcc82dae6"/>
    <xsd:import namespace="2909c44c-88ae-4f42-b976-3caa965741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993cc6-004d-4a6f-8965-d4bbcc82da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09c44c-88ae-4f42-b976-3caa965741c2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2909c44c-88ae-4f42-b976-3caa965741c2">
      <UserInfo>
        <DisplayName>Directiesecretariaat-Dimpact</DisplayName>
        <AccountId>54</AccountId>
        <AccountType/>
      </UserInfo>
      <UserInfo>
        <DisplayName>Jaap van Vliet</DisplayName>
        <AccountId>36</AccountId>
        <AccountType/>
      </UserInfo>
      <UserInfo>
        <DisplayName>Martin de Bijl</DisplayName>
        <AccountId>11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AE841-8AA3-4F4F-B2D7-65EC05D0E6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993cc6-004d-4a6f-8965-d4bbcc82dae6"/>
    <ds:schemaRef ds:uri="2909c44c-88ae-4f42-b976-3caa965741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FFEC71-8834-492C-8F1E-0793198AFF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212530-60EC-46D8-8A2D-096DB9E98AEE}">
  <ds:schemaRefs>
    <ds:schemaRef ds:uri="http://schemas.microsoft.com/office/2006/metadata/properties"/>
    <ds:schemaRef ds:uri="http://schemas.microsoft.com/office/infopath/2007/PartnerControls"/>
    <ds:schemaRef ds:uri="2909c44c-88ae-4f42-b976-3caa965741c2"/>
  </ds:schemaRefs>
</ds:datastoreItem>
</file>

<file path=customXml/itemProps4.xml><?xml version="1.0" encoding="utf-8"?>
<ds:datastoreItem xmlns:ds="http://schemas.openxmlformats.org/officeDocument/2006/customXml" ds:itemID="{EE0A4593-8BB0-4A01-BAA0-6E530D243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Memo</Template>
  <TotalTime>432</TotalTime>
  <Pages>3</Pages>
  <Words>967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 van Uum</dc:creator>
  <cp:keywords/>
  <dc:description/>
  <cp:lastModifiedBy>Martin de Bijl</cp:lastModifiedBy>
  <cp:revision>226</cp:revision>
  <cp:lastPrinted>2022-07-25T15:53:00Z</cp:lastPrinted>
  <dcterms:created xsi:type="dcterms:W3CDTF">2022-08-24T12:51:00Z</dcterms:created>
  <dcterms:modified xsi:type="dcterms:W3CDTF">2022-08-24T20:15:00Z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0x0101000C6345EEEEB1FE47820CC27E27ABBF5B</vt:lpwstr>
  </property>
</Properties>
</file>